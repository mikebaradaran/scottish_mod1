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1AFE0AF3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DA57E5">
        <w:t>3</w:t>
      </w:r>
    </w:p>
    <w:p w14:paraId="692C3837" w14:textId="77777777" w:rsidR="00306CC8" w:rsidRDefault="00306CC8" w:rsidP="00306CC8">
      <w:pPr>
        <w:ind w:left="2410"/>
      </w:pPr>
    </w:p>
    <w:p w14:paraId="60757D01" w14:textId="78571CA5" w:rsidR="00306CC8" w:rsidRPr="00306CC8" w:rsidRDefault="00DA57E5" w:rsidP="00306CC8">
      <w:pPr>
        <w:pStyle w:val="Subtitle"/>
        <w:ind w:left="2410"/>
      </w:pPr>
      <w:r>
        <w:t xml:space="preserve">Accessing databases </w:t>
      </w:r>
      <w:r w:rsidR="002C3444">
        <w:t xml:space="preserve">– </w:t>
      </w:r>
      <w:r>
        <w:t>Maven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23E70" w14:textId="09ABE9A4" w:rsidR="00F44A55" w:rsidRPr="00234A98" w:rsidRDefault="00F44A55" w:rsidP="00F44A55">
      <w:pPr>
        <w:pStyle w:val="Heading1"/>
      </w:pPr>
      <w:r>
        <w:lastRenderedPageBreak/>
        <w:t xml:space="preserve">Lab: </w:t>
      </w:r>
      <w:r w:rsidRPr="00234A98">
        <w:t xml:space="preserve">Accessing </w:t>
      </w:r>
      <w:r w:rsidR="00C47C72">
        <w:t>d</w:t>
      </w:r>
      <w:r w:rsidRPr="00234A98">
        <w:t>atabases using Java</w:t>
      </w:r>
    </w:p>
    <w:p w14:paraId="06B244C7" w14:textId="77777777" w:rsidR="00F44A55" w:rsidRDefault="00F44A55" w:rsidP="00D8270D">
      <w:pPr>
        <w:pStyle w:val="Heading2"/>
      </w:pPr>
      <w:r>
        <w:t>Set up SQL server for JDBC</w:t>
      </w:r>
    </w:p>
    <w:p w14:paraId="5E4FCC76" w14:textId="77777777" w:rsidR="006F0267" w:rsidRDefault="00F44A55" w:rsidP="00D8270D">
      <w:r>
        <w:t>In the following lab you</w:t>
      </w:r>
      <w:r w:rsidR="006F0267">
        <w:t xml:space="preserve"> will:</w:t>
      </w:r>
    </w:p>
    <w:p w14:paraId="2567503B" w14:textId="77777777" w:rsidR="006F0267" w:rsidRDefault="00F44A55" w:rsidP="006F0267">
      <w:pPr>
        <w:pStyle w:val="Bulletlist1"/>
      </w:pPr>
      <w:r>
        <w:t xml:space="preserve">practice creating a new user for MS-SQL using SSMS. </w:t>
      </w:r>
    </w:p>
    <w:p w14:paraId="4819D9A7" w14:textId="22BFC4CB" w:rsidR="006F0267" w:rsidRDefault="00F44A55" w:rsidP="006F0267">
      <w:pPr>
        <w:pStyle w:val="Bulletlist1"/>
      </w:pPr>
      <w:r>
        <w:t>set the rights this new user should have</w:t>
      </w:r>
      <w:r w:rsidR="006F0267">
        <w:t>.</w:t>
      </w:r>
    </w:p>
    <w:p w14:paraId="000543F7" w14:textId="77350551" w:rsidR="00F44A55" w:rsidRDefault="00F44A55" w:rsidP="006F0267">
      <w:pPr>
        <w:pStyle w:val="Bulletlist1"/>
      </w:pPr>
      <w:r>
        <w:t>use the username and password in code to connect and extract data from a database using Java.</w:t>
      </w:r>
    </w:p>
    <w:p w14:paraId="650CFAA6" w14:textId="77777777" w:rsidR="00F44A55" w:rsidRDefault="00F44A55" w:rsidP="00F44A55"/>
    <w:p w14:paraId="3DF89AAF" w14:textId="77777777" w:rsidR="00F44A55" w:rsidRPr="005B4FEA" w:rsidRDefault="00F44A55" w:rsidP="00D8270D">
      <w:pPr>
        <w:pStyle w:val="Heading2"/>
      </w:pPr>
      <w:r>
        <w:t xml:space="preserve">Prepare and configure MS-SQL </w:t>
      </w:r>
    </w:p>
    <w:p w14:paraId="0552EDE4" w14:textId="0A4A6B1C" w:rsidR="00F44A55" w:rsidRDefault="00F44A55" w:rsidP="006F0267">
      <w:pPr>
        <w:pStyle w:val="Numberlist"/>
      </w:pPr>
      <w:r>
        <w:t>Start SSMS and then right</w:t>
      </w:r>
      <w:r w:rsidR="006F0267">
        <w:t>-</w:t>
      </w:r>
      <w:r>
        <w:t>click on the server</w:t>
      </w:r>
      <w:r w:rsidR="006F0267">
        <w:t>.</w:t>
      </w:r>
      <w:r>
        <w:t xml:space="preserve"> </w:t>
      </w:r>
    </w:p>
    <w:p w14:paraId="597CEDC9" w14:textId="63FBC745" w:rsidR="00F44A55" w:rsidRPr="005662A0" w:rsidRDefault="00F44A55" w:rsidP="006F0267">
      <w:pPr>
        <w:pStyle w:val="Numberlist"/>
      </w:pPr>
      <w:r>
        <w:t>Select Properties</w:t>
      </w:r>
      <w:r w:rsidR="006F0267">
        <w:t>.</w:t>
      </w:r>
    </w:p>
    <w:p w14:paraId="28BB2D6F" w14:textId="77777777" w:rsidR="00F44A55" w:rsidRDefault="00F44A55" w:rsidP="00F44A55">
      <w:r>
        <w:rPr>
          <w:noProof/>
          <w:lang w:eastAsia="en-GB"/>
        </w:rPr>
        <w:drawing>
          <wp:inline distT="0" distB="0" distL="0" distR="0" wp14:anchorId="7418F490" wp14:editId="7C6B373D">
            <wp:extent cx="2266482" cy="3276600"/>
            <wp:effectExtent l="0" t="0" r="635" b="0"/>
            <wp:docPr id="89786712" name="Picture 89786712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712" name="Picture 89786712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565" cy="32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C701" w14:textId="4D188173" w:rsidR="00F44A55" w:rsidRDefault="00F44A55" w:rsidP="006F0267">
      <w:pPr>
        <w:pStyle w:val="Numberlist"/>
      </w:pPr>
      <w:r>
        <w:t>Select Security</w:t>
      </w:r>
      <w:r w:rsidR="006F0267">
        <w:t>.</w:t>
      </w:r>
    </w:p>
    <w:p w14:paraId="11413660" w14:textId="56D95C3A" w:rsidR="00F44A55" w:rsidRPr="00FE4479" w:rsidRDefault="00F44A55" w:rsidP="006F0267">
      <w:pPr>
        <w:pStyle w:val="Numberlist"/>
      </w:pPr>
      <w:r>
        <w:t>Select</w:t>
      </w:r>
      <w:r w:rsidRPr="005662A0">
        <w:rPr>
          <w:b/>
        </w:rPr>
        <w:t xml:space="preserve"> </w:t>
      </w:r>
      <w:r w:rsidRPr="006F0267">
        <w:rPr>
          <w:b/>
        </w:rPr>
        <w:t>S</w:t>
      </w:r>
      <w:r w:rsidRPr="005662A0">
        <w:rPr>
          <w:b/>
        </w:rPr>
        <w:t>QL Server and Windows Authentication mode</w:t>
      </w:r>
      <w:r w:rsidR="006F0267" w:rsidRPr="006F0267">
        <w:rPr>
          <w:bCs/>
        </w:rPr>
        <w:t>.</w:t>
      </w:r>
    </w:p>
    <w:p w14:paraId="0DCFBF85" w14:textId="6BB4090A" w:rsidR="00F44A55" w:rsidRDefault="00F44A55" w:rsidP="006F0267">
      <w:pPr>
        <w:pStyle w:val="Numberlist"/>
      </w:pPr>
      <w:r w:rsidRPr="00FE4479">
        <w:t>Click OK</w:t>
      </w:r>
      <w:r w:rsidR="006F0267">
        <w:t>.</w:t>
      </w:r>
    </w:p>
    <w:p w14:paraId="75F2FF18" w14:textId="74CBBB04" w:rsidR="00F44A55" w:rsidRPr="00FE4479" w:rsidRDefault="00F44A55" w:rsidP="006F0267">
      <w:pPr>
        <w:pStyle w:val="Numberlist"/>
      </w:pPr>
      <w:r>
        <w:t>Close SSMS because you're going to make more changes</w:t>
      </w:r>
      <w:r w:rsidR="006F0267">
        <w:t>.</w:t>
      </w:r>
    </w:p>
    <w:p w14:paraId="06313B40" w14:textId="77777777" w:rsidR="00F44A55" w:rsidRDefault="00F44A55" w:rsidP="00F44A55">
      <w:r>
        <w:rPr>
          <w:noProof/>
          <w:lang w:eastAsia="en-GB"/>
        </w:rPr>
        <w:lastRenderedPageBreak/>
        <w:drawing>
          <wp:inline distT="0" distB="0" distL="0" distR="0" wp14:anchorId="383313F9" wp14:editId="20AB0202">
            <wp:extent cx="4012864" cy="1568450"/>
            <wp:effectExtent l="0" t="0" r="6985" b="0"/>
            <wp:docPr id="419417834" name="Picture 419417834" descr="Screenshot of SSMS showing how to select the SQL Server and Windows Authentication m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7834" name="Picture 419417834" descr="Screenshot of SSMS showing how to select the SQL Server and Windows Authentication mod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864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BFB9" w14:textId="77777777" w:rsidR="00F44A55" w:rsidRPr="006F0267" w:rsidRDefault="00F44A55" w:rsidP="006F0267">
      <w:pPr>
        <w:pStyle w:val="Numberlist"/>
      </w:pPr>
      <w:r w:rsidRPr="006F0267">
        <w:t>In Windows, type the word compmgmt.msc in the search box.</w:t>
      </w:r>
    </w:p>
    <w:p w14:paraId="7C59DBE5" w14:textId="77777777" w:rsidR="00F44A55" w:rsidRPr="006F0267" w:rsidRDefault="00F44A55" w:rsidP="006F0267">
      <w:pPr>
        <w:pStyle w:val="Numberlist"/>
      </w:pPr>
      <w:r w:rsidRPr="006F0267">
        <w:t>This will run the Computer management application.</w:t>
      </w:r>
    </w:p>
    <w:p w14:paraId="5C133C87" w14:textId="0E6CF2B5" w:rsidR="00F44A55" w:rsidRPr="006F0267" w:rsidRDefault="00F44A55" w:rsidP="006F0267">
      <w:pPr>
        <w:pStyle w:val="Numberlist"/>
        <w:rPr>
          <w:b/>
        </w:rPr>
      </w:pPr>
      <w:r w:rsidRPr="006F0267">
        <w:t>Select</w:t>
      </w:r>
      <w:r>
        <w:t xml:space="preserve"> '</w:t>
      </w:r>
      <w:r w:rsidRPr="00D4772F">
        <w:rPr>
          <w:b/>
        </w:rPr>
        <w:t>Services and Applications</w:t>
      </w:r>
      <w:r w:rsidRPr="006F0267">
        <w:rPr>
          <w:bCs/>
        </w:rPr>
        <w:t>'</w:t>
      </w:r>
      <w:r>
        <w:t xml:space="preserve"> &gt; '</w:t>
      </w:r>
      <w:r w:rsidRPr="00D4772F">
        <w:rPr>
          <w:b/>
        </w:rPr>
        <w:t>SQL Se</w:t>
      </w:r>
      <w:r>
        <w:rPr>
          <w:b/>
        </w:rPr>
        <w:t>r</w:t>
      </w:r>
      <w:r w:rsidRPr="00D4772F">
        <w:rPr>
          <w:b/>
        </w:rPr>
        <w:t>ver Configuration</w:t>
      </w:r>
      <w:r>
        <w:rPr>
          <w:b/>
        </w:rPr>
        <w:t xml:space="preserve"> Manager</w:t>
      </w:r>
      <w:r w:rsidRPr="006F0267">
        <w:rPr>
          <w:bCs/>
        </w:rPr>
        <w:t>'</w:t>
      </w:r>
      <w:r w:rsidR="006F0267" w:rsidRPr="006F0267">
        <w:rPr>
          <w:bCs/>
        </w:rPr>
        <w:t>.</w:t>
      </w:r>
      <w:r>
        <w:rPr>
          <w:b/>
        </w:rPr>
        <w:br/>
      </w:r>
      <w:r w:rsidRPr="00200935">
        <w:rPr>
          <w:b/>
          <w:noProof/>
        </w:rPr>
        <w:drawing>
          <wp:inline distT="0" distB="0" distL="0" distR="0" wp14:anchorId="71B6D661" wp14:editId="0E4B4B7D">
            <wp:extent cx="4902347" cy="2809875"/>
            <wp:effectExtent l="152400" t="152400" r="355600" b="352425"/>
            <wp:docPr id="1243306551" name="Picture 1" descr="Screenshot of the computer management application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6551" name="Picture 1" descr="Screenshot of the computer management application showing the settings described in the text above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819" cy="2814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05F2F0" w14:textId="4C81CA37" w:rsidR="00F44A55" w:rsidRDefault="00F44A55" w:rsidP="006F0267">
      <w:pPr>
        <w:pStyle w:val="Numberlist"/>
      </w:pPr>
      <w:r>
        <w:t xml:space="preserve">Double click the </w:t>
      </w:r>
      <w:r w:rsidRPr="00D4772F">
        <w:t>SQL Server Network</w:t>
      </w:r>
      <w:r>
        <w:t xml:space="preserve"> </w:t>
      </w:r>
      <w:r w:rsidRPr="00200935">
        <w:rPr>
          <w:bCs/>
        </w:rPr>
        <w:t>Configuration</w:t>
      </w:r>
      <w:r>
        <w:t xml:space="preserve"> menu</w:t>
      </w:r>
      <w:r w:rsidR="006F0267">
        <w:t>.</w:t>
      </w:r>
      <w:r>
        <w:t xml:space="preserve"> </w:t>
      </w:r>
    </w:p>
    <w:p w14:paraId="2445D09C" w14:textId="095C644C" w:rsidR="00F44A55" w:rsidRDefault="00F44A55" w:rsidP="006F0267">
      <w:pPr>
        <w:pStyle w:val="Numberlist"/>
      </w:pPr>
      <w:r>
        <w:t xml:space="preserve">Double click the </w:t>
      </w:r>
      <w:r w:rsidRPr="00200935">
        <w:rPr>
          <w:bCs/>
        </w:rPr>
        <w:t>Protocols for SQLEXPRESS</w:t>
      </w:r>
      <w:r>
        <w:t xml:space="preserve"> (on the </w:t>
      </w:r>
      <w:r w:rsidR="006F0267">
        <w:t>right-hand</w:t>
      </w:r>
      <w:r>
        <w:t xml:space="preserve"> side)</w:t>
      </w:r>
      <w:r w:rsidR="006F0267">
        <w:t>.</w:t>
      </w:r>
    </w:p>
    <w:p w14:paraId="2560A7F9" w14:textId="0C73BFC2" w:rsidR="00F44A55" w:rsidRDefault="00F44A55" w:rsidP="006F0267">
      <w:pPr>
        <w:pStyle w:val="Numberlist"/>
      </w:pPr>
      <w:r>
        <w:t xml:space="preserve">Double click the </w:t>
      </w:r>
      <w:r w:rsidRPr="00D4772F">
        <w:t>TCP/IP</w:t>
      </w:r>
      <w:r>
        <w:t xml:space="preserve"> menu from the right</w:t>
      </w:r>
      <w:r w:rsidR="006F0267">
        <w:t>-</w:t>
      </w:r>
      <w:r>
        <w:t>hand side</w:t>
      </w:r>
      <w:r w:rsidR="006F0267">
        <w:t>.</w:t>
      </w:r>
    </w:p>
    <w:p w14:paraId="0818B0E2" w14:textId="4F901F5C" w:rsidR="00F44A55" w:rsidRDefault="00F44A55" w:rsidP="006F0267">
      <w:pPr>
        <w:pStyle w:val="Numberlist"/>
      </w:pPr>
      <w:r>
        <w:t xml:space="preserve">Double click on the </w:t>
      </w:r>
      <w:r w:rsidRPr="00200935">
        <w:rPr>
          <w:bCs/>
        </w:rPr>
        <w:t>Enabled</w:t>
      </w:r>
      <w:r>
        <w:t xml:space="preserve"> dropdown list to change its state to </w:t>
      </w:r>
      <w:r w:rsidRPr="00200935">
        <w:rPr>
          <w:bCs/>
        </w:rPr>
        <w:t>Yes</w:t>
      </w:r>
      <w:r w:rsidR="006F0267">
        <w:rPr>
          <w:bCs/>
        </w:rPr>
        <w:t>.</w:t>
      </w:r>
    </w:p>
    <w:p w14:paraId="36469522" w14:textId="6223ED07" w:rsidR="00F44A55" w:rsidRDefault="00F44A55" w:rsidP="006F0267">
      <w:pPr>
        <w:pStyle w:val="Numberlist"/>
      </w:pPr>
      <w:r w:rsidRPr="00D8270D">
        <w:rPr>
          <w:rStyle w:val="Bulletlist1Char"/>
        </w:rPr>
        <w:lastRenderedPageBreak/>
        <w:t>Click on the IP Addresses tab</w:t>
      </w:r>
      <w:r w:rsidR="006F0267">
        <w:rPr>
          <w:rStyle w:val="Bulletlist1Char"/>
        </w:rPr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799BC4D0" wp14:editId="67DA4790">
            <wp:extent cx="3917950" cy="4800600"/>
            <wp:effectExtent l="0" t="0" r="6350" b="0"/>
            <wp:docPr id="20" name="Picture 20" descr="Screenshot of the computer management application showing the IP Addresses lab in the TCP/IP propert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of the computer management application showing the IP Addresses lab in the TCP/IP propertie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AAF" w14:textId="77777777" w:rsidR="00F44A55" w:rsidRPr="000B231C" w:rsidRDefault="00F44A55" w:rsidP="006F0267">
      <w:pPr>
        <w:pStyle w:val="Numberlist"/>
      </w:pPr>
      <w:r>
        <w:t xml:space="preserve">Scroll to the bottom of the list and take a note of the </w:t>
      </w:r>
      <w:r w:rsidRPr="000B231C">
        <w:t>IPAll</w:t>
      </w:r>
      <w:r>
        <w:t xml:space="preserve"> TCP port </w:t>
      </w:r>
      <w:r w:rsidRPr="000B231C">
        <w:t>1433</w:t>
      </w:r>
      <w:r>
        <w:t xml:space="preserve"> </w:t>
      </w:r>
      <w:r>
        <w:br/>
        <w:t>(could be different) which you'll need when you construct a connection string in your Java code later on.</w:t>
      </w:r>
    </w:p>
    <w:p w14:paraId="0010838B" w14:textId="77777777" w:rsidR="00F44A55" w:rsidRPr="005A23C8" w:rsidRDefault="00F44A55" w:rsidP="00F44A55"/>
    <w:p w14:paraId="1493286A" w14:textId="77777777" w:rsidR="00F44A55" w:rsidRPr="005A23C8" w:rsidRDefault="00F44A55" w:rsidP="00F44A55">
      <w:pPr>
        <w:pStyle w:val="Heading3"/>
        <w:rPr>
          <w:b w:val="0"/>
          <w:bCs w:val="0"/>
        </w:rPr>
      </w:pPr>
      <w:r w:rsidRPr="005A23C8">
        <w:t>Restart the SQL Service</w:t>
      </w:r>
    </w:p>
    <w:p w14:paraId="6C8237D5" w14:textId="77777777" w:rsidR="00F44A55" w:rsidRDefault="00F44A55" w:rsidP="006F0267">
      <w:pPr>
        <w:pStyle w:val="Numberlist"/>
        <w:numPr>
          <w:ilvl w:val="0"/>
          <w:numId w:val="23"/>
        </w:numPr>
      </w:pPr>
      <w:r>
        <w:t>In windows, type services or find Services from the same Window where you set up the protocols above.</w:t>
      </w:r>
    </w:p>
    <w:p w14:paraId="5AA4DF41" w14:textId="4F1B772A" w:rsidR="00F44A55" w:rsidRDefault="00F44A55" w:rsidP="006F0267">
      <w:pPr>
        <w:pStyle w:val="Numberlist"/>
      </w:pPr>
      <w:r>
        <w:t>Find the SQL Server service and restart it</w:t>
      </w:r>
    </w:p>
    <w:p w14:paraId="0215B894" w14:textId="77777777" w:rsidR="00F44A55" w:rsidRDefault="00F44A55" w:rsidP="00F44A55">
      <w:pPr>
        <w:pStyle w:val="ListParagraph"/>
      </w:pPr>
      <w:r>
        <w:t xml:space="preserve"> </w:t>
      </w:r>
      <w:r>
        <w:rPr>
          <w:noProof/>
          <w:lang w:eastAsia="en-GB"/>
        </w:rPr>
        <w:drawing>
          <wp:inline distT="0" distB="0" distL="0" distR="0" wp14:anchorId="3BF83DA6" wp14:editId="3D61D715">
            <wp:extent cx="2659152" cy="1193800"/>
            <wp:effectExtent l="0" t="0" r="8255" b="6350"/>
            <wp:docPr id="7" name="Picture 7" descr="Screenshot of the services application showing the SQL Server service highlighted with the option to restart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services application showing the SQL Server service highlighted with the option to restart i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6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E862" w14:textId="77777777" w:rsidR="00F44A55" w:rsidRPr="005A23C8" w:rsidRDefault="00F44A55" w:rsidP="00F44A55">
      <w:pPr>
        <w:pStyle w:val="Heading3"/>
        <w:rPr>
          <w:b w:val="0"/>
          <w:bCs w:val="0"/>
        </w:rPr>
      </w:pPr>
      <w:r w:rsidRPr="005A23C8">
        <w:lastRenderedPageBreak/>
        <w:t>Create a user in SSMS</w:t>
      </w:r>
    </w:p>
    <w:p w14:paraId="59A0BE08" w14:textId="77777777" w:rsidR="00F44A55" w:rsidRDefault="00F44A55" w:rsidP="00D8270D">
      <w:r>
        <w:t>Next we'll create a user for your application with enough rights to access a database of your choice.</w:t>
      </w:r>
    </w:p>
    <w:p w14:paraId="06A72F39" w14:textId="6E63260B" w:rsidR="00F44A55" w:rsidRDefault="00F44A55" w:rsidP="006F0267">
      <w:pPr>
        <w:pStyle w:val="Numberlist"/>
        <w:numPr>
          <w:ilvl w:val="0"/>
          <w:numId w:val="24"/>
        </w:numPr>
      </w:pPr>
      <w:r>
        <w:t>Create a new login by right</w:t>
      </w:r>
      <w:r w:rsidR="006F0267">
        <w:t>-</w:t>
      </w:r>
      <w:r>
        <w:t xml:space="preserve"> clicking on the Security tab</w:t>
      </w:r>
      <w:r w:rsidR="006F0267"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6D8508EF" wp14:editId="23B49D88">
            <wp:extent cx="2812229" cy="1085850"/>
            <wp:effectExtent l="19050" t="57150" r="102870" b="57150"/>
            <wp:docPr id="8" name="Picture 8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34" cy="109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4FDF764A" w14:textId="32C07F66" w:rsidR="00F44A55" w:rsidRDefault="00F44A55" w:rsidP="006F0267">
      <w:pPr>
        <w:pStyle w:val="Numberlist"/>
      </w:pPr>
      <w:r>
        <w:t>Select</w:t>
      </w:r>
      <w:r w:rsidR="006F0267">
        <w:t xml:space="preserve"> the</w:t>
      </w:r>
      <w:r>
        <w:t xml:space="preserve"> </w:t>
      </w:r>
      <w:r w:rsidR="006F0267">
        <w:t>‘</w:t>
      </w:r>
      <w:r>
        <w:t>SQL Server authentication</w:t>
      </w:r>
      <w:r w:rsidR="006F0267">
        <w:t>’</w:t>
      </w:r>
      <w:r>
        <w:t xml:space="preserve"> radio option.</w:t>
      </w:r>
    </w:p>
    <w:p w14:paraId="6C69E446" w14:textId="4BB44A59" w:rsidR="00F44A55" w:rsidRDefault="00F44A55" w:rsidP="006F0267">
      <w:pPr>
        <w:pStyle w:val="Numberlist"/>
      </w:pPr>
      <w:r>
        <w:t xml:space="preserve">Type the user details (like </w:t>
      </w:r>
      <w:r w:rsidRPr="00D8270D">
        <w:rPr>
          <w:b/>
          <w:bCs/>
        </w:rPr>
        <w:t>bob</w:t>
      </w:r>
      <w:r w:rsidRPr="006F0267">
        <w:t>,</w:t>
      </w:r>
      <w:r w:rsidRPr="00D8270D">
        <w:rPr>
          <w:b/>
          <w:bCs/>
        </w:rPr>
        <w:t xml:space="preserve"> password123</w:t>
      </w:r>
      <w:r>
        <w:t xml:space="preserve">) and uncheck </w:t>
      </w:r>
      <w:r w:rsidRPr="006F0267">
        <w:rPr>
          <w:bCs/>
        </w:rPr>
        <w:t>'</w:t>
      </w:r>
      <w:r w:rsidRPr="00D8270D">
        <w:rPr>
          <w:b/>
        </w:rPr>
        <w:t>User must change password at next login</w:t>
      </w:r>
      <w:r>
        <w:t>'</w:t>
      </w:r>
      <w:r w:rsidR="006F0267">
        <w:t>.</w:t>
      </w:r>
      <w:r>
        <w:t xml:space="preserve"> </w:t>
      </w:r>
      <w:r>
        <w:br/>
      </w:r>
      <w:r w:rsidRPr="00D8270D">
        <w:rPr>
          <w:i/>
          <w:iCs/>
          <w:sz w:val="20"/>
          <w:szCs w:val="20"/>
        </w:rPr>
        <w:t>(</w:t>
      </w:r>
      <w:r w:rsidR="006F0267">
        <w:rPr>
          <w:i/>
          <w:iCs/>
          <w:sz w:val="20"/>
          <w:szCs w:val="20"/>
        </w:rPr>
        <w:t>This is j</w:t>
      </w:r>
      <w:r w:rsidRPr="00D8270D">
        <w:rPr>
          <w:i/>
          <w:iCs/>
          <w:sz w:val="20"/>
          <w:szCs w:val="20"/>
        </w:rPr>
        <w:t xml:space="preserve">ust </w:t>
      </w:r>
      <w:r w:rsidR="006F0267">
        <w:rPr>
          <w:i/>
          <w:iCs/>
          <w:sz w:val="20"/>
          <w:szCs w:val="20"/>
        </w:rPr>
        <w:t>to</w:t>
      </w:r>
      <w:r w:rsidRPr="00D8270D">
        <w:rPr>
          <w:i/>
          <w:iCs/>
          <w:sz w:val="20"/>
          <w:szCs w:val="20"/>
        </w:rPr>
        <w:t xml:space="preserve"> mak</w:t>
      </w:r>
      <w:r w:rsidR="006F0267">
        <w:rPr>
          <w:i/>
          <w:iCs/>
          <w:sz w:val="20"/>
          <w:szCs w:val="20"/>
        </w:rPr>
        <w:t>e</w:t>
      </w:r>
      <w:r w:rsidRPr="00D8270D">
        <w:rPr>
          <w:i/>
          <w:iCs/>
          <w:sz w:val="20"/>
          <w:szCs w:val="20"/>
        </w:rPr>
        <w:t xml:space="preserve"> this lab simpler. Normally, you want the user to change password</w:t>
      </w:r>
      <w:r w:rsidR="006F0267">
        <w:rPr>
          <w:i/>
          <w:iCs/>
          <w:sz w:val="20"/>
          <w:szCs w:val="20"/>
        </w:rPr>
        <w:t>.</w:t>
      </w:r>
      <w:r w:rsidRPr="00D8270D">
        <w:rPr>
          <w:i/>
          <w:iCs/>
          <w:sz w:val="20"/>
          <w:szCs w:val="20"/>
        </w:rPr>
        <w:t>)</w:t>
      </w:r>
      <w:r>
        <w:br/>
      </w:r>
      <w:r>
        <w:rPr>
          <w:noProof/>
          <w:lang w:eastAsia="en-GB"/>
        </w:rPr>
        <w:drawing>
          <wp:inline distT="0" distB="0" distL="0" distR="0" wp14:anchorId="630C22AD" wp14:editId="639B307F">
            <wp:extent cx="2353004" cy="2228850"/>
            <wp:effectExtent l="19050" t="57150" r="104775" b="57150"/>
            <wp:docPr id="9" name="Picture 9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212" cy="223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74798" w14:textId="77777777" w:rsidR="00F44A55" w:rsidRDefault="00F44A55" w:rsidP="00F44A55">
      <w:pPr>
        <w:pStyle w:val="ListParagraph"/>
        <w:widowControl/>
        <w:tabs>
          <w:tab w:val="clear" w:pos="862"/>
        </w:tabs>
        <w:spacing w:before="0" w:after="200" w:line="276" w:lineRule="auto"/>
        <w:ind w:left="720" w:firstLine="0"/>
        <w:contextualSpacing/>
      </w:pPr>
    </w:p>
    <w:p w14:paraId="563256ED" w14:textId="7C9D8D12" w:rsidR="00F44A55" w:rsidRDefault="00F44A55" w:rsidP="006F0267">
      <w:pPr>
        <w:pStyle w:val="Numberlist"/>
      </w:pPr>
      <w:r>
        <w:t xml:space="preserve">Grant rights by selecting the </w:t>
      </w:r>
      <w:r w:rsidR="006F0267">
        <w:t>‘</w:t>
      </w:r>
      <w:r w:rsidRPr="005F1235">
        <w:rPr>
          <w:b/>
        </w:rPr>
        <w:t>User M</w:t>
      </w:r>
      <w:r>
        <w:rPr>
          <w:b/>
        </w:rPr>
        <w:t>apping</w:t>
      </w:r>
      <w:r w:rsidR="006F0267" w:rsidRPr="005D4879">
        <w:rPr>
          <w:bCs/>
        </w:rPr>
        <w:t>’</w:t>
      </w:r>
      <w:r>
        <w:t xml:space="preserve"> item on the </w:t>
      </w:r>
      <w:r w:rsidRPr="004759CB">
        <w:rPr>
          <w:b/>
          <w:bCs/>
        </w:rPr>
        <w:t>left</w:t>
      </w:r>
      <w:r w:rsidR="005D4879" w:rsidRPr="005D4879"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53A05652" wp14:editId="491C6DFE">
            <wp:extent cx="1219200" cy="1114926"/>
            <wp:effectExtent l="19050" t="57150" r="95250" b="66675"/>
            <wp:docPr id="10" name="Picture 10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904" cy="111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3DB197" w14:textId="77777777" w:rsidR="00F44A55" w:rsidRDefault="00F44A55" w:rsidP="005D4879">
      <w:pPr>
        <w:pStyle w:val="Numberlist"/>
      </w:pPr>
      <w:r>
        <w:t xml:space="preserve">Select the </w:t>
      </w:r>
      <w:r w:rsidRPr="002C0888">
        <w:rPr>
          <w:b/>
        </w:rPr>
        <w:t>qastore</w:t>
      </w:r>
      <w:r>
        <w:t xml:space="preserve"> database and assign as many rights as needed. </w:t>
      </w:r>
      <w:r>
        <w:br/>
        <w:t xml:space="preserve">Here we've selected </w:t>
      </w:r>
      <w:r w:rsidRPr="002C0888">
        <w:rPr>
          <w:b/>
        </w:rPr>
        <w:t>db_owner</w:t>
      </w:r>
      <w:r>
        <w:t xml:space="preserve"> rights but in real life you may select fewer rights. </w:t>
      </w:r>
      <w:r>
        <w:br/>
      </w:r>
      <w:r>
        <w:lastRenderedPageBreak/>
        <w:br/>
      </w:r>
      <w:r>
        <w:rPr>
          <w:noProof/>
          <w:lang w:eastAsia="en-GB"/>
        </w:rPr>
        <w:drawing>
          <wp:inline distT="0" distB="0" distL="0" distR="0" wp14:anchorId="62B479D2" wp14:editId="40B2513E">
            <wp:extent cx="2157381" cy="3092450"/>
            <wp:effectExtent l="19050" t="57150" r="90805" b="50800"/>
            <wp:docPr id="11" name="Picture 11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81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2D27C" w14:textId="38ED1A08" w:rsidR="00F44A55" w:rsidRDefault="00F44A55" w:rsidP="005D4879">
      <w:pPr>
        <w:pStyle w:val="Numberlist"/>
      </w:pPr>
      <w:r>
        <w:t>Click OK</w:t>
      </w:r>
      <w:r w:rsidR="00072957">
        <w:t>.</w:t>
      </w:r>
    </w:p>
    <w:p w14:paraId="6D2B51E2" w14:textId="4C64D7FC" w:rsidR="00F44A55" w:rsidRDefault="00F44A55" w:rsidP="00072957">
      <w:pPr>
        <w:pStyle w:val="Numberlist"/>
      </w:pPr>
      <w:r>
        <w:t>Disconnect and reconnect the database using these buttons</w:t>
      </w:r>
      <w:r w:rsidR="00072957">
        <w:t>.</w:t>
      </w:r>
      <w:r w:rsidRPr="004759CB">
        <w:rPr>
          <w:noProof/>
        </w:rPr>
        <w:drawing>
          <wp:inline distT="0" distB="0" distL="0" distR="0" wp14:anchorId="13E39D34" wp14:editId="1E129A07">
            <wp:extent cx="400114" cy="242323"/>
            <wp:effectExtent l="19050" t="57150" r="76200" b="62865"/>
            <wp:docPr id="189791132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132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929" cy="24463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en-GB"/>
        </w:rPr>
        <w:drawing>
          <wp:inline distT="0" distB="0" distL="0" distR="0" wp14:anchorId="4AABB29E" wp14:editId="37F03A74">
            <wp:extent cx="1257300" cy="723900"/>
            <wp:effectExtent l="19050" t="57150" r="95250" b="57150"/>
            <wp:docPr id="857278119" name="Picture 857278119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8119" name="Picture 857278119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14F47" w14:textId="77777777" w:rsidR="00F44A55" w:rsidRDefault="00F44A55" w:rsidP="00072957">
      <w:pPr>
        <w:pStyle w:val="Numberlist"/>
      </w:pPr>
      <w:r>
        <w:t>Try the new user when you connect back again to test the new login.</w:t>
      </w:r>
    </w:p>
    <w:p w14:paraId="117B1A28" w14:textId="77777777" w:rsidR="00F44A55" w:rsidRDefault="00F44A55" w:rsidP="00072957">
      <w:pPr>
        <w:pStyle w:val="Numberlist"/>
      </w:pPr>
      <w:r>
        <w:t>You're now ready to use this new user's credentials in code.</w:t>
      </w:r>
      <w:r>
        <w:br/>
      </w:r>
      <w:r w:rsidRPr="004759CB">
        <w:rPr>
          <w:noProof/>
        </w:rPr>
        <w:drawing>
          <wp:inline distT="0" distB="0" distL="0" distR="0" wp14:anchorId="15FF52EE" wp14:editId="7F1D1F51">
            <wp:extent cx="3129826" cy="1858757"/>
            <wp:effectExtent l="19050" t="57150" r="90170" b="65405"/>
            <wp:docPr id="1070814893" name="Picture 1" descr="Screenshot of connecting to SQL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4893" name="Picture 1" descr="Screenshot of connecting to SQL Serve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8418" cy="186386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A72F52" w14:textId="77777777" w:rsidR="00F44A55" w:rsidRDefault="00F44A55" w:rsidP="00F44A55"/>
    <w:p w14:paraId="3ACF3EDF" w14:textId="77777777" w:rsidR="00F44A55" w:rsidRDefault="00F44A55" w:rsidP="00F44A55">
      <w:pPr>
        <w:pStyle w:val="Heading2"/>
      </w:pPr>
      <w:r>
        <w:lastRenderedPageBreak/>
        <w:t>Write the code</w:t>
      </w:r>
    </w:p>
    <w:p w14:paraId="473BCE42" w14:textId="71470884" w:rsidR="00F44A55" w:rsidRDefault="00F44A55" w:rsidP="00D8270D">
      <w:r>
        <w:t xml:space="preserve">In this section you'll extract rows from the </w:t>
      </w:r>
      <w:r w:rsidRPr="002C0888">
        <w:rPr>
          <w:b/>
        </w:rPr>
        <w:t>qastore</w:t>
      </w:r>
      <w:r>
        <w:t xml:space="preserve"> database</w:t>
      </w:r>
      <w:r w:rsidR="00072957">
        <w:t>.</w:t>
      </w:r>
      <w:r>
        <w:t xml:space="preserve"> You'll now need to create a Maven application.</w:t>
      </w:r>
      <w:r w:rsidR="00072957">
        <w:t xml:space="preserve"> </w:t>
      </w:r>
      <w:r>
        <w:t>Please follow the step</w:t>
      </w:r>
      <w:r w:rsidR="00072957">
        <w:t>-</w:t>
      </w:r>
      <w:r>
        <w:t>by</w:t>
      </w:r>
      <w:r w:rsidR="00072957">
        <w:t>-</w:t>
      </w:r>
      <w:r>
        <w:t>step instructions below.</w:t>
      </w:r>
    </w:p>
    <w:p w14:paraId="5C648B0C" w14:textId="77777777" w:rsidR="00F44A55" w:rsidRDefault="00F44A55" w:rsidP="00F44A55">
      <w:pPr>
        <w:pStyle w:val="ListParagraph"/>
      </w:pPr>
    </w:p>
    <w:p w14:paraId="183739BB" w14:textId="26286555" w:rsidR="00F44A55" w:rsidRDefault="00F44A55" w:rsidP="00072957">
      <w:pPr>
        <w:pStyle w:val="Numberlist"/>
        <w:numPr>
          <w:ilvl w:val="0"/>
          <w:numId w:val="25"/>
        </w:numPr>
      </w:pPr>
      <w:r>
        <w:t>Start eclipse</w:t>
      </w:r>
      <w:r w:rsidR="00072957">
        <w:t>.</w:t>
      </w:r>
    </w:p>
    <w:p w14:paraId="7907A527" w14:textId="3AE26833" w:rsidR="00F44A55" w:rsidRDefault="00F44A55" w:rsidP="00072957">
      <w:pPr>
        <w:pStyle w:val="Numberlist"/>
      </w:pPr>
      <w:r>
        <w:t>Start a new Maven project</w:t>
      </w:r>
      <w:r w:rsidR="00072957">
        <w:t>.</w:t>
      </w:r>
    </w:p>
    <w:p w14:paraId="3557B571" w14:textId="77777777" w:rsidR="00F44A55" w:rsidRDefault="00F44A55" w:rsidP="00F44A55">
      <w:pPr>
        <w:pStyle w:val="ListParagraph"/>
        <w:widowControl/>
        <w:tabs>
          <w:tab w:val="clear" w:pos="862"/>
        </w:tabs>
        <w:spacing w:before="0" w:after="200" w:line="276" w:lineRule="auto"/>
        <w:ind w:left="1080" w:firstLine="0"/>
        <w:contextualSpacing/>
      </w:pPr>
      <w:r>
        <w:t xml:space="preserve"> </w:t>
      </w:r>
      <w:r w:rsidRPr="00540BD3">
        <w:rPr>
          <w:noProof/>
        </w:rPr>
        <w:drawing>
          <wp:inline distT="0" distB="0" distL="0" distR="0" wp14:anchorId="1B4762BC" wp14:editId="1CA386F6">
            <wp:extent cx="3032276" cy="435430"/>
            <wp:effectExtent l="19050" t="57150" r="92075" b="60325"/>
            <wp:docPr id="815104667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4667" name="Picture 1" descr="Screenshot of Eclipse showing the settings described in the text above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0593" cy="44524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380D5" w14:textId="54AE7D4E" w:rsidR="009C1F0E" w:rsidRDefault="00F44A55" w:rsidP="009C1F0E">
      <w:pPr>
        <w:pStyle w:val="Numberlist"/>
        <w:numPr>
          <w:ilvl w:val="0"/>
          <w:numId w:val="0"/>
        </w:numPr>
        <w:ind w:left="851"/>
      </w:pPr>
      <w:r w:rsidRPr="009C1F0E">
        <w:t>If this option is not visible, choose File &gt; New &gt; Other…</w:t>
      </w:r>
      <w:r w:rsidRPr="009C1F0E">
        <w:br/>
      </w:r>
      <w:r w:rsidR="00072957">
        <w:t>T</w:t>
      </w:r>
      <w:r w:rsidRPr="009C1F0E">
        <w:t>hen type Maven</w:t>
      </w:r>
      <w:r w:rsidR="00072957">
        <w:t>.</w:t>
      </w:r>
      <w:r>
        <w:br/>
        <w:t xml:space="preserve"> </w:t>
      </w:r>
      <w:r w:rsidRPr="00540BD3">
        <w:rPr>
          <w:noProof/>
        </w:rPr>
        <w:drawing>
          <wp:inline distT="0" distB="0" distL="0" distR="0" wp14:anchorId="487D5BD7" wp14:editId="0C392418">
            <wp:extent cx="1847850" cy="1497603"/>
            <wp:effectExtent l="19050" t="57150" r="95250" b="64770"/>
            <wp:docPr id="192255850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850" name="Picture 1" descr="Screenshot of Eclipse showing the settings described in the text above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0891" cy="150817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E7669" w14:textId="4509F80C" w:rsidR="00F44A55" w:rsidRDefault="00F44A55" w:rsidP="009C1F0E">
      <w:pPr>
        <w:pStyle w:val="Numberlist"/>
      </w:pPr>
      <w:r>
        <w:t>Select a folder where you want to save your project if you like</w:t>
      </w:r>
      <w:r w:rsidR="00072957">
        <w:t>.</w:t>
      </w:r>
      <w:r>
        <w:br/>
      </w:r>
      <w:r w:rsidRPr="00540BD3">
        <w:rPr>
          <w:b/>
          <w:bCs/>
        </w:rPr>
        <w:t>Check this option:</w:t>
      </w:r>
      <w:r>
        <w:t xml:space="preserve"> </w:t>
      </w:r>
      <w:r w:rsidRPr="00540BD3">
        <w:rPr>
          <w:noProof/>
        </w:rPr>
        <w:drawing>
          <wp:inline distT="0" distB="0" distL="0" distR="0" wp14:anchorId="072A7028" wp14:editId="021D744B">
            <wp:extent cx="4086224" cy="314325"/>
            <wp:effectExtent l="0" t="0" r="0" b="0"/>
            <wp:docPr id="404210515" name="Picture 1" descr="Create a simple project (skip archetype selection)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0515" name="Picture 1" descr="Create a simple project (skip archetype selection)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8128" cy="3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0BD3">
        <w:rPr>
          <w:noProof/>
        </w:rPr>
        <w:drawing>
          <wp:inline distT="0" distB="0" distL="0" distR="0" wp14:anchorId="3F0318D8" wp14:editId="74DCE7C4">
            <wp:extent cx="3248025" cy="3032090"/>
            <wp:effectExtent l="19050" t="57150" r="85725" b="54610"/>
            <wp:docPr id="869849378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9378" name="Picture 1" descr="Screenshot of Eclipse showing the settings described in the text above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912" cy="30422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9181CE" w14:textId="2A7DAE9D" w:rsidR="00F44A55" w:rsidRDefault="00F44A55" w:rsidP="009C1F0E">
      <w:pPr>
        <w:pStyle w:val="Numberlist"/>
      </w:pPr>
      <w:r>
        <w:t xml:space="preserve">Type a name for your project and then click </w:t>
      </w:r>
      <w:r w:rsidRPr="001645AC">
        <w:rPr>
          <w:b/>
          <w:bCs/>
        </w:rPr>
        <w:t>Finish</w:t>
      </w:r>
      <w:r w:rsidR="00072957" w:rsidRPr="00072957">
        <w:t>.</w:t>
      </w:r>
    </w:p>
    <w:p w14:paraId="37B1F7FE" w14:textId="43216028" w:rsidR="00F44A55" w:rsidRDefault="00F44A55" w:rsidP="00072957">
      <w:pPr>
        <w:pStyle w:val="ListParagraph"/>
        <w:keepNext/>
        <w:keepLines/>
        <w:widowControl/>
        <w:tabs>
          <w:tab w:val="clear" w:pos="862"/>
        </w:tabs>
        <w:spacing w:before="0" w:after="200" w:line="276" w:lineRule="auto"/>
        <w:ind w:left="1077" w:firstLine="0"/>
        <w:contextualSpacing/>
      </w:pPr>
      <w:r w:rsidRPr="001645AC">
        <w:rPr>
          <w:noProof/>
        </w:rPr>
        <w:lastRenderedPageBreak/>
        <w:drawing>
          <wp:inline distT="0" distB="0" distL="0" distR="0" wp14:anchorId="59B43E1E" wp14:editId="72BFDEBC">
            <wp:extent cx="3688640" cy="2600325"/>
            <wp:effectExtent l="38100" t="38100" r="102870" b="85725"/>
            <wp:docPr id="2141075109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75109" name="Picture 1" descr="Screenshot of Eclipse showing the settings described in the text above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0642" cy="26017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389E8" w14:textId="4FB46A9B" w:rsidR="00F44A55" w:rsidRDefault="00F44A55" w:rsidP="009C1F0E">
      <w:pPr>
        <w:pStyle w:val="Numberlist"/>
      </w:pPr>
      <w:r>
        <w:t xml:space="preserve">Type a project name and then click the </w:t>
      </w:r>
      <w:r w:rsidRPr="004921CB">
        <w:rPr>
          <w:b/>
        </w:rPr>
        <w:t>Finish</w:t>
      </w:r>
      <w:r>
        <w:t xml:space="preserve"> button</w:t>
      </w:r>
      <w:r w:rsidR="00072957">
        <w:t>.</w:t>
      </w:r>
    </w:p>
    <w:p w14:paraId="4D189225" w14:textId="3F79E826" w:rsidR="00F44A55" w:rsidRDefault="00F44A55" w:rsidP="00072957">
      <w:pPr>
        <w:pStyle w:val="Numberlist"/>
      </w:pPr>
      <w:r>
        <w:t>Open the pom.xml file from the Package explorer window and type:</w:t>
      </w:r>
    </w:p>
    <w:p w14:paraId="42AB71FA" w14:textId="77777777" w:rsidR="00F44A55" w:rsidRDefault="00F44A55" w:rsidP="00F44A55">
      <w:pPr>
        <w:spacing w:before="0" w:after="200" w:line="276" w:lineRule="auto"/>
        <w:contextualSpacing/>
      </w:pPr>
    </w:p>
    <w:p w14:paraId="46406A2C" w14:textId="1D9D2734" w:rsidR="00F44A55" w:rsidRDefault="00F44A55" w:rsidP="00F44A55">
      <w:pPr>
        <w:spacing w:before="0" w:after="200" w:line="276" w:lineRule="auto"/>
        <w:contextualSpacing/>
      </w:pPr>
    </w:p>
    <w:p w14:paraId="3035F878" w14:textId="3C3BC91F" w:rsidR="00F44A55" w:rsidRDefault="009C1F0E" w:rsidP="00F44A55">
      <w:pPr>
        <w:spacing w:before="0" w:after="200" w:line="276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D0CA55" wp14:editId="074759F5">
                <wp:simplePos x="0" y="0"/>
                <wp:positionH relativeFrom="column">
                  <wp:posOffset>431165</wp:posOffset>
                </wp:positionH>
                <wp:positionV relativeFrom="paragraph">
                  <wp:posOffset>-156210</wp:posOffset>
                </wp:positionV>
                <wp:extent cx="4925060" cy="3295650"/>
                <wp:effectExtent l="0" t="0" r="27940" b="19050"/>
                <wp:wrapNone/>
                <wp:docPr id="7044556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5060" cy="329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33580" w14:textId="77777777" w:rsidR="00F44A55" w:rsidRPr="001645AC" w:rsidRDefault="00F44A55" w:rsidP="00F44A55">
                            <w:pPr>
                              <w:shd w:val="clear" w:color="auto" w:fill="FFFFFF"/>
                              <w:spacing w:before="345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project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xmlns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http://maven.apache.org/POM/4.0.0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</w:p>
                          <w:p w14:paraId="2C084D03" w14:textId="3419BC6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xmlns:xsi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http://www.w3.org/2001/XMLSchema-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 xml:space="preserve">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instance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</w:p>
                          <w:p w14:paraId="557F39F0" w14:textId="7A30314F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xsi:schemaLocation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http://maven.apache.org/POM/4.0.0 https://maven.apache.org/xsd/maven-4.0.0.xsd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CDEA1D4" w14:textId="733D2D93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modelVersion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&gt;4.0.0&lt;/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modelVersion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53F2FC3C" w14:textId="0D0A5F56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&gt;com.qa&lt;/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2BC368CF" w14:textId="61F80E5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&gt;JSON&lt;/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2988CF8" w14:textId="044A8D2D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&gt;0.0.1-SNAPSHOT&lt;/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3164A950" w14:textId="3B16B6F6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dependencies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7DC023C6" w14:textId="3A3BD39C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dependency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F295F3C" w14:textId="491C6668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&gt;com.microsoft.sqlserver&lt;/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13767D4" w14:textId="09B82A1D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&gt;mssql-jdbc&lt;/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596DA20" w14:textId="52B0192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&gt;12.8.1.jre11&lt;/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73ADA9D" w14:textId="3BFF4D12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dependency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37E187EF" w14:textId="4C3C72DF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dependencies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5057DAB6" w14:textId="7BDD6CCB" w:rsidR="00F44A55" w:rsidRPr="00D56278" w:rsidRDefault="00F44A55" w:rsidP="00D56278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project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0CA5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.95pt;margin-top:-12.3pt;width:387.8pt;height:25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" fillcolor="white [3201]" strokeweight=".5pt">
                <v:textbox>
                  <w:txbxContent>
                    <w:p w14:paraId="4F633580" w14:textId="77777777" w:rsidR="00F44A55" w:rsidRPr="001645AC" w:rsidRDefault="00F44A55" w:rsidP="00F44A55">
                      <w:pPr>
                        <w:shd w:val="clear" w:color="auto" w:fill="FFFFFF"/>
                        <w:spacing w:before="345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project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xmlns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http://maven.apache.org/POM/4.0.0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</w:p>
                    <w:p w14:paraId="2C084D03" w14:textId="3419BC6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xmlns:xsi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http://www.w3.org/2001/XMLSchema-</w:t>
                      </w:r>
                      <w:r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 xml:space="preserve">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instance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</w:p>
                    <w:p w14:paraId="557F39F0" w14:textId="7A30314F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xsi:schemaLocation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http://maven.apache.org/POM/4.0.0 https://maven.apache.org/xsd/maven-4.0.0.xsd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CDEA1D4" w14:textId="733D2D93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modelVersion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&gt;4.0.0&lt;/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modelVersion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53F2FC3C" w14:textId="0D0A5F56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&gt;com.qa&lt;/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2BC368CF" w14:textId="61F80E5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&gt;JSON&lt;/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2988CF8" w14:textId="044A8D2D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&gt;0.0.1-SNAPSHOT&lt;/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3164A950" w14:textId="3B16B6F6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dependencies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7DC023C6" w14:textId="3A3BD39C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dependency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F295F3C" w14:textId="491C6668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&gt;com.microsoft.sqlserver&lt;/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13767D4" w14:textId="09B82A1D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&gt;mssql-jdbc&lt;/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596DA20" w14:textId="52B0192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&gt;12.8.1.jre11&lt;/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73ADA9D" w14:textId="3BFF4D12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dependency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37E187EF" w14:textId="4C3C72DF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dependencies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5057DAB6" w14:textId="7BDD6CCB" w:rsidR="00F44A55" w:rsidRPr="00D56278" w:rsidRDefault="00F44A55" w:rsidP="00D56278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project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2189EF4F" w14:textId="77777777" w:rsidR="00F44A55" w:rsidRDefault="00F44A55" w:rsidP="00F44A55">
      <w:pPr>
        <w:spacing w:before="0" w:after="200" w:line="276" w:lineRule="auto"/>
        <w:contextualSpacing/>
      </w:pPr>
    </w:p>
    <w:p w14:paraId="43AE69C3" w14:textId="77777777" w:rsidR="00F44A55" w:rsidRDefault="00F44A55" w:rsidP="00F44A55">
      <w:pPr>
        <w:spacing w:before="0" w:after="200" w:line="276" w:lineRule="auto"/>
        <w:contextualSpacing/>
      </w:pPr>
    </w:p>
    <w:p w14:paraId="151C434C" w14:textId="77777777" w:rsidR="00F44A55" w:rsidRDefault="00F44A55" w:rsidP="00F44A55">
      <w:pPr>
        <w:spacing w:before="0" w:after="200" w:line="276" w:lineRule="auto"/>
        <w:contextualSpacing/>
      </w:pPr>
    </w:p>
    <w:p w14:paraId="784E6BD6" w14:textId="77777777" w:rsidR="00F44A55" w:rsidRDefault="00F44A55" w:rsidP="00F44A55">
      <w:pPr>
        <w:spacing w:before="0" w:after="200" w:line="276" w:lineRule="auto"/>
        <w:contextualSpacing/>
      </w:pPr>
    </w:p>
    <w:p w14:paraId="738BD78A" w14:textId="77777777" w:rsidR="00F44A55" w:rsidRDefault="00F44A55" w:rsidP="00F44A55">
      <w:pPr>
        <w:spacing w:before="0" w:after="200" w:line="276" w:lineRule="auto"/>
        <w:contextualSpacing/>
      </w:pPr>
    </w:p>
    <w:p w14:paraId="56D8D16D" w14:textId="77777777" w:rsidR="00F44A55" w:rsidRDefault="00F44A55" w:rsidP="00F44A55">
      <w:pPr>
        <w:spacing w:before="0" w:after="200" w:line="276" w:lineRule="auto"/>
        <w:contextualSpacing/>
      </w:pPr>
    </w:p>
    <w:p w14:paraId="56E72C05" w14:textId="77777777" w:rsidR="00F44A55" w:rsidRDefault="00F44A55" w:rsidP="00F44A55">
      <w:pPr>
        <w:spacing w:before="0" w:after="200" w:line="276" w:lineRule="auto"/>
        <w:contextualSpacing/>
      </w:pPr>
    </w:p>
    <w:p w14:paraId="7D90AB75" w14:textId="77777777" w:rsidR="00F44A55" w:rsidRDefault="00F44A55" w:rsidP="00F44A55">
      <w:pPr>
        <w:spacing w:before="0" w:after="200" w:line="276" w:lineRule="auto"/>
        <w:contextualSpacing/>
      </w:pPr>
    </w:p>
    <w:p w14:paraId="320E9A12" w14:textId="77777777" w:rsidR="00F44A55" w:rsidRDefault="00F44A55" w:rsidP="00F44A55">
      <w:pPr>
        <w:spacing w:before="0" w:after="200" w:line="276" w:lineRule="auto"/>
        <w:contextualSpacing/>
      </w:pPr>
    </w:p>
    <w:p w14:paraId="75397409" w14:textId="77777777" w:rsidR="00F44A55" w:rsidRDefault="00F44A55" w:rsidP="00F44A55">
      <w:pPr>
        <w:spacing w:before="0" w:after="200" w:line="276" w:lineRule="auto"/>
        <w:contextualSpacing/>
      </w:pPr>
    </w:p>
    <w:p w14:paraId="382572C2" w14:textId="77777777" w:rsidR="00F44A55" w:rsidRDefault="00F44A55" w:rsidP="00F44A55">
      <w:pPr>
        <w:spacing w:before="0" w:after="200" w:line="276" w:lineRule="auto"/>
        <w:contextualSpacing/>
      </w:pPr>
    </w:p>
    <w:p w14:paraId="0FB04F20" w14:textId="77777777" w:rsidR="00F44A55" w:rsidRDefault="00F44A55" w:rsidP="00F44A55">
      <w:pPr>
        <w:spacing w:before="0" w:after="200" w:line="276" w:lineRule="auto"/>
        <w:contextualSpacing/>
      </w:pPr>
    </w:p>
    <w:p w14:paraId="79D83F82" w14:textId="77777777" w:rsidR="00F44A55" w:rsidRDefault="00F44A55" w:rsidP="00F44A55">
      <w:pPr>
        <w:spacing w:before="0" w:after="200" w:line="276" w:lineRule="auto"/>
        <w:contextualSpacing/>
      </w:pPr>
    </w:p>
    <w:p w14:paraId="780969F7" w14:textId="77777777" w:rsidR="00F44A55" w:rsidRDefault="00F44A55" w:rsidP="00F44A55">
      <w:pPr>
        <w:spacing w:before="0" w:after="200" w:line="276" w:lineRule="auto"/>
        <w:contextualSpacing/>
      </w:pPr>
    </w:p>
    <w:p w14:paraId="1C331FCB" w14:textId="77777777" w:rsidR="00F44A55" w:rsidRDefault="00F44A55" w:rsidP="00F44A55">
      <w:pPr>
        <w:spacing w:before="0" w:after="200" w:line="276" w:lineRule="auto"/>
        <w:contextualSpacing/>
      </w:pPr>
    </w:p>
    <w:p w14:paraId="70577A59" w14:textId="07B8B21A" w:rsidR="00F44A55" w:rsidRDefault="00F44A55" w:rsidP="00F44A55">
      <w:pPr>
        <w:shd w:val="clear" w:color="auto" w:fill="FFFFFF"/>
        <w:spacing w:before="0" w:line="240" w:lineRule="auto"/>
        <w:ind w:left="1" w:firstLine="1"/>
      </w:pPr>
      <w:r>
        <w:t xml:space="preserve">(Press </w:t>
      </w:r>
      <w:r w:rsidRPr="001645AC">
        <w:rPr>
          <w:b/>
          <w:bCs/>
        </w:rPr>
        <w:t>Ctrl-Shift-f</w:t>
      </w:r>
      <w:r>
        <w:t xml:space="preserve"> to format this file</w:t>
      </w:r>
      <w:r w:rsidR="00072957">
        <w:t>.</w:t>
      </w:r>
      <w:r>
        <w:t>)</w:t>
      </w:r>
      <w:r>
        <w:br/>
      </w:r>
    </w:p>
    <w:p w14:paraId="66FD8CBC" w14:textId="77777777" w:rsidR="00F44A55" w:rsidRDefault="00F44A55" w:rsidP="009C1F0E">
      <w:pPr>
        <w:rPr>
          <w:color w:val="000000"/>
          <w:lang w:eastAsia="en-GB"/>
        </w:rPr>
      </w:pPr>
      <w:r>
        <w:t xml:space="preserve">Note: The </w:t>
      </w:r>
      <w:r w:rsidRPr="001645AC">
        <w:rPr>
          <w:color w:val="000000"/>
          <w:lang w:eastAsia="en-GB"/>
        </w:rPr>
        <w:t>&lt;</w:t>
      </w:r>
      <w:r w:rsidRPr="001645AC">
        <w:rPr>
          <w:color w:val="268BD2"/>
          <w:lang w:eastAsia="en-GB"/>
        </w:rPr>
        <w:t>dependency</w:t>
      </w:r>
      <w:r w:rsidRPr="001645AC">
        <w:rPr>
          <w:color w:val="000000"/>
          <w:lang w:eastAsia="en-GB"/>
        </w:rPr>
        <w:t>&gt;</w:t>
      </w:r>
      <w:r>
        <w:rPr>
          <w:color w:val="000000"/>
          <w:lang w:eastAsia="en-GB"/>
        </w:rPr>
        <w:t xml:space="preserve"> section is taken from the Maven repo site here: </w:t>
      </w:r>
      <w:hyperlink r:id="rId33" w:history="1">
        <w:r w:rsidRPr="00467639">
          <w:rPr>
            <w:rStyle w:val="Hyperlink"/>
            <w:rFonts w:ascii="Courier New" w:eastAsia="Times New Roman" w:hAnsi="Courier New" w:cs="Courier New"/>
            <w:lang w:eastAsia="en-GB"/>
          </w:rPr>
          <w:t>https://mvnrepository.com/</w:t>
        </w:r>
      </w:hyperlink>
    </w:p>
    <w:p w14:paraId="280CF16C" w14:textId="1D5331FD" w:rsidR="00F44A55" w:rsidRDefault="00F44A55" w:rsidP="009C1F0E">
      <w:pPr>
        <w:rPr>
          <w:color w:val="000000"/>
          <w:lang w:eastAsia="en-GB"/>
        </w:rPr>
      </w:pPr>
      <w:r w:rsidRPr="000E152F">
        <w:t xml:space="preserve">Just open the site and then search for </w:t>
      </w:r>
      <w:r w:rsidRPr="000E152F">
        <w:rPr>
          <w:b/>
          <w:bCs/>
        </w:rPr>
        <w:t>jdbc</w:t>
      </w:r>
      <w:r w:rsidR="00072957" w:rsidRPr="00072957">
        <w:t>.</w:t>
      </w:r>
      <w:r>
        <w:rPr>
          <w:b/>
          <w:bCs/>
        </w:rPr>
        <w:br/>
      </w:r>
      <w:r w:rsidRPr="000E152F">
        <w:br/>
      </w:r>
      <w:r>
        <w:lastRenderedPageBreak/>
        <w:t>Scroll down through the results and</w:t>
      </w:r>
      <w:r w:rsidRPr="000E152F">
        <w:t xml:space="preserve"> select</w:t>
      </w:r>
      <w:r w:rsidR="00072957">
        <w:t>:</w:t>
      </w:r>
      <w:r>
        <w:br/>
      </w:r>
      <w:r>
        <w:rPr>
          <w:color w:val="000000"/>
          <w:lang w:eastAsia="en-GB"/>
        </w:rPr>
        <w:t xml:space="preserve"> </w:t>
      </w:r>
      <w:r w:rsidRPr="000E152F">
        <w:rPr>
          <w:noProof/>
          <w:color w:val="000000"/>
          <w:lang w:eastAsia="en-GB"/>
        </w:rPr>
        <w:drawing>
          <wp:inline distT="0" distB="0" distL="0" distR="0" wp14:anchorId="6BBCFD08" wp14:editId="4C4405EE">
            <wp:extent cx="4270159" cy="990600"/>
            <wp:effectExtent l="19050" t="57150" r="92710" b="57150"/>
            <wp:docPr id="1021136648" name="Picture 1" descr="Microsoft JDBC Driver For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6648" name="Picture 1" descr="Microsoft JDBC Driver For SQL Server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9203" cy="99733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969002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>
        <w:br/>
      </w:r>
      <w:r w:rsidRPr="000E152F">
        <w:t>You can then select a version like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12.8.1.jre11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  <w:r w:rsidRPr="000E152F">
        <w:rPr>
          <w:rFonts w:ascii="Courier New" w:eastAsia="Times New Roman" w:hAnsi="Courier New" w:cs="Courier New"/>
          <w:noProof/>
          <w:color w:val="000000"/>
          <w:lang w:eastAsia="en-GB"/>
        </w:rPr>
        <w:drawing>
          <wp:inline distT="0" distB="0" distL="0" distR="0" wp14:anchorId="68A45632" wp14:editId="038BBB19">
            <wp:extent cx="2191056" cy="1105054"/>
            <wp:effectExtent l="38100" t="38100" r="95250" b="95250"/>
            <wp:docPr id="1763429246" name="Picture 1" descr="Screenshot of the JDBC Driver versions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9246" name="Picture 1" descr="Screenshot of the JDBC Driver versions available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0505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1F530D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56C1E7A6" w14:textId="1BB186A3" w:rsidR="00F44A55" w:rsidRPr="001645AC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0E152F">
        <w:t xml:space="preserve">And copy the text for your </w:t>
      </w:r>
      <w:r w:rsidRPr="000E152F">
        <w:rPr>
          <w:b/>
          <w:bCs/>
        </w:rPr>
        <w:t>pom</w:t>
      </w:r>
      <w:r w:rsidRPr="000E152F">
        <w:t xml:space="preserve"> file</w:t>
      </w:r>
      <w:r w:rsidR="00072957">
        <w:t>: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  <w:r w:rsidRPr="000E152F">
        <w:rPr>
          <w:rFonts w:ascii="Courier New" w:eastAsia="Times New Roman" w:hAnsi="Courier New" w:cs="Courier New"/>
          <w:noProof/>
          <w:color w:val="000000"/>
          <w:lang w:eastAsia="en-GB"/>
        </w:rPr>
        <w:drawing>
          <wp:inline distT="0" distB="0" distL="0" distR="0" wp14:anchorId="22955605" wp14:editId="5611D089">
            <wp:extent cx="5732145" cy="1553210"/>
            <wp:effectExtent l="19050" t="57150" r="97155" b="66040"/>
            <wp:docPr id="269025112" name="Picture 1" descr="Screenshot of the XML snippet used in a Maven POM (Project Object Model)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5112" name="Picture 1" descr="Screenshot of the XML snippet used in a Maven POM (Project Object Model) file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532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E0A18C" w14:textId="77777777" w:rsidR="00F44A55" w:rsidRDefault="00F44A55" w:rsidP="00F44A55">
      <w:pPr>
        <w:shd w:val="clear" w:color="auto" w:fill="FFFFFF"/>
        <w:spacing w:before="0" w:line="240" w:lineRule="auto"/>
        <w:ind w:left="1" w:firstLine="1"/>
      </w:pPr>
      <w:r>
        <w:br/>
      </w:r>
    </w:p>
    <w:p w14:paraId="2FA25452" w14:textId="0486D8E3" w:rsidR="00F44A55" w:rsidRDefault="00F44A55" w:rsidP="00107AF8">
      <w:pPr>
        <w:pStyle w:val="Numberlist"/>
      </w:pPr>
      <w:r>
        <w:t>Make sure all files are saved before running your code</w:t>
      </w:r>
      <w:r w:rsidR="00072957">
        <w:t>.</w:t>
      </w:r>
    </w:p>
    <w:p w14:paraId="45054F76" w14:textId="34D6824B" w:rsidR="00107AF8" w:rsidRDefault="00F44A55" w:rsidP="00072957">
      <w:pPr>
        <w:pStyle w:val="Numberlist"/>
      </w:pPr>
      <w:r>
        <w:t xml:space="preserve">Create a class called Program with main() in the </w:t>
      </w:r>
      <w:r w:rsidRPr="000E152F">
        <w:rPr>
          <w:noProof/>
        </w:rPr>
        <w:drawing>
          <wp:inline distT="0" distB="0" distL="0" distR="0" wp14:anchorId="047A05FE" wp14:editId="58449C2A">
            <wp:extent cx="1124107" cy="171474"/>
            <wp:effectExtent l="0" t="0" r="0" b="0"/>
            <wp:docPr id="1609526305" name="Picture 1" descr="src/main/java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6305" name="Picture 1" descr="src/main/java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node</w:t>
      </w:r>
      <w:r w:rsidR="00072957">
        <w:t>.</w:t>
      </w:r>
      <w:r>
        <w:br/>
      </w:r>
      <w:r>
        <w:br/>
      </w:r>
      <w:r w:rsidRPr="00917D3D">
        <w:rPr>
          <w:noProof/>
        </w:rPr>
        <w:drawing>
          <wp:inline distT="0" distB="0" distL="0" distR="0" wp14:anchorId="5B27EE9E" wp14:editId="25FA0ACD">
            <wp:extent cx="2208822" cy="1266825"/>
            <wp:effectExtent l="19050" t="57150" r="96520" b="47625"/>
            <wp:docPr id="699429151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29151" name="Picture 1" descr="Screenshot of Eclipse showing the settings described in the text above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26775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A8FEC4" w14:textId="77777777" w:rsidR="00072957" w:rsidRDefault="00072957" w:rsidP="00072957">
      <w:pPr>
        <w:pStyle w:val="Numberlist"/>
        <w:numPr>
          <w:ilvl w:val="0"/>
          <w:numId w:val="0"/>
        </w:numPr>
        <w:ind w:left="851"/>
      </w:pPr>
    </w:p>
    <w:p w14:paraId="19C55398" w14:textId="71428316" w:rsidR="00F44A55" w:rsidRDefault="00F44A55" w:rsidP="00107AF8">
      <w:pPr>
        <w:pStyle w:val="Numberlist"/>
      </w:pPr>
      <w:r>
        <w:t>Type the following code in the Program class</w:t>
      </w:r>
      <w:r w:rsidR="00072957">
        <w:t>:</w:t>
      </w:r>
    </w:p>
    <w:p w14:paraId="4224A332" w14:textId="1ED880EC" w:rsidR="00F44A55" w:rsidRDefault="006D5F5A" w:rsidP="00F44A55">
      <w:pPr>
        <w:keepNext/>
        <w:keepLines/>
        <w:spacing w:before="0" w:after="200" w:line="276" w:lineRule="auto"/>
        <w:contextualSpacing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D276E" wp14:editId="1A212098">
                <wp:simplePos x="0" y="0"/>
                <wp:positionH relativeFrom="column">
                  <wp:posOffset>354965</wp:posOffset>
                </wp:positionH>
                <wp:positionV relativeFrom="paragraph">
                  <wp:posOffset>24765</wp:posOffset>
                </wp:positionV>
                <wp:extent cx="5570220" cy="8963025"/>
                <wp:effectExtent l="0" t="0" r="11430" b="28575"/>
                <wp:wrapNone/>
                <wp:docPr id="11102265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896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E5C5F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package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  <w:color w:val="C00000"/>
                              </w:rPr>
                              <w:t>jdbc1</w:t>
                            </w:r>
                            <w:r w:rsidRPr="00917D3D">
                              <w:t>;</w:t>
                            </w:r>
                          </w:p>
                          <w:p w14:paraId="05DA83B4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java.sql.Connection;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java.sql.DriverManager;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java.sql.ResultSet;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java.sql.Statement;</w:t>
                            </w:r>
                          </w:p>
                          <w:p w14:paraId="2AFB460A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class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Program</w:t>
                            </w:r>
                            <w:r w:rsidRPr="00917D3D">
                              <w:t xml:space="preserve"> {</w:t>
                            </w:r>
                          </w:p>
                          <w:p w14:paraId="04BAC993" w14:textId="46271F4D" w:rsidR="00F44A55" w:rsidRPr="00917D3D" w:rsidRDefault="00F44A55" w:rsidP="00F44A55">
                            <w:r>
                              <w:t xml:space="preserve">  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static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917D3D">
                              <w:t xml:space="preserve"> main(String[] args) {</w:t>
                            </w:r>
                          </w:p>
                          <w:p w14:paraId="0CD3BB03" w14:textId="2BF4ECF9" w:rsidR="00F44A55" w:rsidRPr="00917D3D" w:rsidRDefault="00F44A55" w:rsidP="00F44A55">
                            <w:r>
                              <w:t xml:space="preserve">       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new</w:t>
                            </w:r>
                            <w:r w:rsidRPr="00917D3D">
                              <w:t xml:space="preserve"> MSSQLExample().read();</w:t>
                            </w:r>
                          </w:p>
                          <w:p w14:paraId="31BA14D1" w14:textId="6E33E099" w:rsidR="00F44A55" w:rsidRPr="00917D3D" w:rsidRDefault="00F44A55" w:rsidP="00F44A55">
                            <w:r>
                              <w:t xml:space="preserve">   </w:t>
                            </w:r>
                            <w:r w:rsidRPr="00917D3D">
                              <w:t>}</w:t>
                            </w:r>
                            <w:r>
                              <w:br/>
                            </w:r>
                            <w:r w:rsidRPr="00917D3D">
                              <w:t>}</w:t>
                            </w:r>
                          </w:p>
                          <w:p w14:paraId="4ABD6EA4" w14:textId="77777777" w:rsidR="00F44A55" w:rsidRPr="00917D3D" w:rsidRDefault="00F44A55" w:rsidP="00F44A55"/>
                          <w:p w14:paraId="604A65D0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class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MSSQLExample</w:t>
                            </w:r>
                            <w:r w:rsidRPr="00917D3D">
                              <w:t xml:space="preserve"> {</w:t>
                            </w:r>
                          </w:p>
                          <w:p w14:paraId="2130CD68" w14:textId="77777777" w:rsidR="00F44A55" w:rsidRPr="00917D3D" w:rsidRDefault="00F44A55" w:rsidP="00F44A55">
                            <w:r w:rsidRPr="00917D3D">
                              <w:t xml:space="preserve">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public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read</w:t>
                            </w:r>
                            <w:r w:rsidRPr="00917D3D">
                              <w:t>() {</w:t>
                            </w:r>
                          </w:p>
                          <w:p w14:paraId="6844D762" w14:textId="77777777" w:rsidR="00F44A55" w:rsidRPr="00917D3D" w:rsidRDefault="00F44A55" w:rsidP="00F44A55">
                            <w:r w:rsidRPr="00917D3D">
                              <w:t xml:space="preserve"> 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String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url = "jdbc:sqlserver://localhost\\SQLEXPRESS:1433;databaseName=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qastore</w:t>
                            </w:r>
                            <w:r w:rsidRPr="00917D3D">
                              <w:t>;encrypt=true;trustServerCertificate=true;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user=bob;password=password123</w:t>
                            </w:r>
                            <w:r w:rsidRPr="00917D3D">
                              <w:t>";</w:t>
                            </w:r>
                          </w:p>
                          <w:p w14:paraId="3407CB2E" w14:textId="77777777" w:rsidR="00F44A55" w:rsidRPr="00917D3D" w:rsidRDefault="00F44A55" w:rsidP="00F44A55">
                            <w:r w:rsidRPr="00917D3D">
                              <w:t xml:space="preserve">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try</w:t>
                            </w:r>
                            <w:r w:rsidRPr="00917D3D">
                              <w:t xml:space="preserve"> (Connection conn = DriverManager.</w:t>
                            </w:r>
                            <w:r w:rsidRPr="00917D3D">
                              <w:rPr>
                                <w:i/>
                                <w:iCs/>
                              </w:rPr>
                              <w:t>getConnection</w:t>
                            </w:r>
                            <w:r w:rsidRPr="00917D3D">
                              <w:t xml:space="preserve">(url); </w:t>
                            </w:r>
                          </w:p>
                          <w:p w14:paraId="2A0A71DD" w14:textId="77777777" w:rsidR="00F44A55" w:rsidRPr="00917D3D" w:rsidRDefault="00F44A55" w:rsidP="00F44A55">
                            <w:r w:rsidRPr="00917D3D">
                              <w:t xml:space="preserve">             Statement stmt = conn.createStatement()) {</w:t>
                            </w:r>
                          </w:p>
                          <w:p w14:paraId="6DBEF011" w14:textId="77777777" w:rsidR="00F44A55" w:rsidRPr="00917D3D" w:rsidRDefault="00F44A55" w:rsidP="00F44A55">
                            <w:r w:rsidRPr="00917D3D">
                              <w:t xml:space="preserve">            String query = "SELECT </w:t>
                            </w:r>
                            <w:r>
                              <w:t>* FROM sale</w:t>
                            </w:r>
                            <w:r w:rsidRPr="00917D3D">
                              <w:t>'";</w:t>
                            </w:r>
                          </w:p>
                          <w:p w14:paraId="510CB2A3" w14:textId="77777777" w:rsidR="00F44A55" w:rsidRPr="00917D3D" w:rsidRDefault="00F44A55" w:rsidP="00F44A55">
                            <w:r w:rsidRPr="00917D3D">
                              <w:t xml:space="preserve">            ResultSet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rs</w:t>
                            </w:r>
                            <w:r w:rsidRPr="00917D3D">
                              <w:t xml:space="preserve"> = stmt.executeQuery(query);</w:t>
                            </w:r>
                          </w:p>
                          <w:p w14:paraId="6F2DF7CB" w14:textId="77777777" w:rsidR="00F44A55" w:rsidRPr="00917D3D" w:rsidRDefault="00F44A55" w:rsidP="00F44A55">
                            <w:r w:rsidRPr="00917D3D">
                              <w:t xml:space="preserve">    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while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(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rs</w:t>
                            </w:r>
                            <w:r w:rsidRPr="00917D3D">
                              <w:t>.next()) {</w:t>
                            </w:r>
                          </w:p>
                          <w:p w14:paraId="51882C1E" w14:textId="77777777" w:rsidR="00F44A55" w:rsidRPr="00917D3D" w:rsidRDefault="00F44A55" w:rsidP="00F44A55">
                            <w:r w:rsidRPr="00917D3D">
                              <w:t xml:space="preserve">                System.</w:t>
                            </w:r>
                            <w:r w:rsidRPr="00917D3D">
                              <w:rPr>
                                <w:b/>
                                <w:bCs/>
                                <w:i/>
                                <w:iCs/>
                              </w:rPr>
                              <w:t>out</w:t>
                            </w:r>
                            <w:r w:rsidRPr="00917D3D">
                              <w:t>.println(rs.getString(</w:t>
                            </w:r>
                            <w:r>
                              <w:t>1</w:t>
                            </w:r>
                            <w:r w:rsidRPr="00917D3D">
                              <w:t>)+ "," + rs.getString(</w:t>
                            </w:r>
                            <w:r>
                              <w:t>“description”</w:t>
                            </w:r>
                            <w:r w:rsidRPr="00917D3D">
                              <w:t>));</w:t>
                            </w:r>
                          </w:p>
                          <w:p w14:paraId="70116106" w14:textId="77777777" w:rsidR="00F44A55" w:rsidRPr="00917D3D" w:rsidRDefault="00F44A55" w:rsidP="00F44A55">
                            <w:r w:rsidRPr="00917D3D">
                              <w:t xml:space="preserve">            }</w:t>
                            </w:r>
                          </w:p>
                          <w:p w14:paraId="65C4131F" w14:textId="77777777" w:rsidR="00F44A55" w:rsidRPr="00917D3D" w:rsidRDefault="00F44A55" w:rsidP="00F44A55">
                            <w:r w:rsidRPr="00917D3D">
                              <w:t xml:space="preserve">        }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catch</w:t>
                            </w:r>
                            <w:r w:rsidRPr="00917D3D">
                              <w:t xml:space="preserve"> (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Exception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e) {</w:t>
                            </w:r>
                          </w:p>
                          <w:p w14:paraId="2E1E747D" w14:textId="77777777" w:rsidR="00F44A55" w:rsidRPr="00917D3D" w:rsidRDefault="00F44A55" w:rsidP="00F44A55">
                            <w:r w:rsidRPr="00917D3D">
                              <w:t xml:space="preserve">            e.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printStackTrace</w:t>
                            </w:r>
                            <w:r w:rsidRPr="00917D3D">
                              <w:t>();</w:t>
                            </w:r>
                          </w:p>
                          <w:p w14:paraId="6167AC49" w14:textId="77777777" w:rsidR="00F44A55" w:rsidRPr="00917D3D" w:rsidRDefault="00F44A55" w:rsidP="00F44A55">
                            <w:r w:rsidRPr="00917D3D">
                              <w:t xml:space="preserve">        }</w:t>
                            </w:r>
                          </w:p>
                          <w:p w14:paraId="6149544B" w14:textId="77777777" w:rsidR="00F44A55" w:rsidRPr="00917D3D" w:rsidRDefault="00F44A55" w:rsidP="00F44A55">
                            <w:r w:rsidRPr="00917D3D">
                              <w:t xml:space="preserve">    }</w:t>
                            </w:r>
                          </w:p>
                          <w:p w14:paraId="2ED9C11D" w14:textId="4043AFAD" w:rsidR="00F44A55" w:rsidRDefault="00F44A55" w:rsidP="00F44A55">
                            <w:r w:rsidRPr="00917D3D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276E" id="Text Box 2" o:spid="_x0000_s1027" type="#_x0000_t202" style="position:absolute;margin-left:27.95pt;margin-top:1.95pt;width:438.6pt;height:70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hGZOwIAAIQ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" fillcolor="white [3201]" strokeweight=".5pt">
                <v:textbox>
                  <w:txbxContent>
                    <w:p w14:paraId="556E5C5F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package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  <w:color w:val="C00000"/>
                        </w:rPr>
                        <w:t>jdbc1</w:t>
                      </w:r>
                      <w:r w:rsidRPr="00917D3D">
                        <w:t>;</w:t>
                      </w:r>
                    </w:p>
                    <w:p w14:paraId="05DA83B4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java.sql.Connection;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java.sql.DriverManager;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java.sql.ResultSet;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java.sql.Statement;</w:t>
                      </w:r>
                    </w:p>
                    <w:p w14:paraId="2AFB460A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public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class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Program</w:t>
                      </w:r>
                      <w:r w:rsidRPr="00917D3D">
                        <w:t xml:space="preserve"> {</w:t>
                      </w:r>
                    </w:p>
                    <w:p w14:paraId="04BAC993" w14:textId="46271F4D" w:rsidR="00F44A55" w:rsidRPr="00917D3D" w:rsidRDefault="00F44A55" w:rsidP="00F44A55">
                      <w:r>
                        <w:t xml:space="preserve">   </w:t>
                      </w:r>
                      <w:r w:rsidRPr="00917D3D">
                        <w:rPr>
                          <w:b/>
                          <w:bCs/>
                        </w:rPr>
                        <w:t>public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static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void</w:t>
                      </w:r>
                      <w:r w:rsidRPr="00917D3D">
                        <w:t xml:space="preserve"> main(String[] args) {</w:t>
                      </w:r>
                    </w:p>
                    <w:p w14:paraId="0CD3BB03" w14:textId="2BF4ECF9" w:rsidR="00F44A55" w:rsidRPr="00917D3D" w:rsidRDefault="00F44A55" w:rsidP="00F44A55">
                      <w:r>
                        <w:t xml:space="preserve">        </w:t>
                      </w:r>
                      <w:r w:rsidRPr="00917D3D">
                        <w:rPr>
                          <w:b/>
                          <w:bCs/>
                        </w:rPr>
                        <w:t>new</w:t>
                      </w:r>
                      <w:r w:rsidRPr="00917D3D">
                        <w:t xml:space="preserve"> MSSQLExample().read();</w:t>
                      </w:r>
                    </w:p>
                    <w:p w14:paraId="31BA14D1" w14:textId="6E33E099" w:rsidR="00F44A55" w:rsidRPr="00917D3D" w:rsidRDefault="00F44A55" w:rsidP="00F44A55">
                      <w:r>
                        <w:t xml:space="preserve">   </w:t>
                      </w:r>
                      <w:r w:rsidRPr="00917D3D">
                        <w:t>}</w:t>
                      </w:r>
                      <w:r>
                        <w:br/>
                      </w:r>
                      <w:r w:rsidRPr="00917D3D">
                        <w:t>}</w:t>
                      </w:r>
                    </w:p>
                    <w:p w14:paraId="4ABD6EA4" w14:textId="77777777" w:rsidR="00F44A55" w:rsidRPr="00917D3D" w:rsidRDefault="00F44A55" w:rsidP="00F44A55"/>
                    <w:p w14:paraId="604A65D0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  <w:color w:val="0070C0"/>
                        </w:rPr>
                        <w:t>class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MSSQLExample</w:t>
                      </w:r>
                      <w:r w:rsidRPr="00917D3D">
                        <w:t xml:space="preserve"> {</w:t>
                      </w:r>
                    </w:p>
                    <w:p w14:paraId="2130CD68" w14:textId="77777777" w:rsidR="00F44A55" w:rsidRPr="00917D3D" w:rsidRDefault="00F44A55" w:rsidP="00F44A55">
                      <w:r w:rsidRPr="00917D3D">
                        <w:t xml:space="preserve">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public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void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read</w:t>
                      </w:r>
                      <w:r w:rsidRPr="00917D3D">
                        <w:t>() {</w:t>
                      </w:r>
                    </w:p>
                    <w:p w14:paraId="6844D762" w14:textId="77777777" w:rsidR="00F44A55" w:rsidRPr="00917D3D" w:rsidRDefault="00F44A55" w:rsidP="00F44A55">
                      <w:r w:rsidRPr="00917D3D">
                        <w:t xml:space="preserve"> 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String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url = "jdbc:sqlserver://localhost\\SQLEXPRESS:1433;databaseName=</w:t>
                      </w:r>
                      <w:r w:rsidRPr="00917D3D">
                        <w:rPr>
                          <w:b/>
                          <w:bCs/>
                        </w:rPr>
                        <w:t>qastore</w:t>
                      </w:r>
                      <w:r w:rsidRPr="00917D3D">
                        <w:t>;encrypt=true;trustServerCertificate=true;</w:t>
                      </w:r>
                      <w:r w:rsidRPr="00917D3D">
                        <w:rPr>
                          <w:b/>
                          <w:bCs/>
                        </w:rPr>
                        <w:t>user=bob;password=password123</w:t>
                      </w:r>
                      <w:r w:rsidRPr="00917D3D">
                        <w:t>";</w:t>
                      </w:r>
                    </w:p>
                    <w:p w14:paraId="3407CB2E" w14:textId="77777777" w:rsidR="00F44A55" w:rsidRPr="00917D3D" w:rsidRDefault="00F44A55" w:rsidP="00F44A55">
                      <w:r w:rsidRPr="00917D3D">
                        <w:t xml:space="preserve">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try</w:t>
                      </w:r>
                      <w:r w:rsidRPr="00917D3D">
                        <w:t xml:space="preserve"> (Connection conn = DriverManager.</w:t>
                      </w:r>
                      <w:r w:rsidRPr="00917D3D">
                        <w:rPr>
                          <w:i/>
                          <w:iCs/>
                        </w:rPr>
                        <w:t>getConnection</w:t>
                      </w:r>
                      <w:r w:rsidRPr="00917D3D">
                        <w:t xml:space="preserve">(url); </w:t>
                      </w:r>
                    </w:p>
                    <w:p w14:paraId="2A0A71DD" w14:textId="77777777" w:rsidR="00F44A55" w:rsidRPr="00917D3D" w:rsidRDefault="00F44A55" w:rsidP="00F44A55">
                      <w:r w:rsidRPr="00917D3D">
                        <w:t xml:space="preserve">             Statement stmt = conn.createStatement()) {</w:t>
                      </w:r>
                    </w:p>
                    <w:p w14:paraId="6DBEF011" w14:textId="77777777" w:rsidR="00F44A55" w:rsidRPr="00917D3D" w:rsidRDefault="00F44A55" w:rsidP="00F44A55">
                      <w:r w:rsidRPr="00917D3D">
                        <w:t xml:space="preserve">            String query = "SELECT </w:t>
                      </w:r>
                      <w:r>
                        <w:t>* FROM sale</w:t>
                      </w:r>
                      <w:r w:rsidRPr="00917D3D">
                        <w:t>'";</w:t>
                      </w:r>
                    </w:p>
                    <w:p w14:paraId="510CB2A3" w14:textId="77777777" w:rsidR="00F44A55" w:rsidRPr="00917D3D" w:rsidRDefault="00F44A55" w:rsidP="00F44A55">
                      <w:r w:rsidRPr="00917D3D">
                        <w:t xml:space="preserve">            ResultSet </w:t>
                      </w:r>
                      <w:r w:rsidRPr="00917D3D">
                        <w:rPr>
                          <w:b/>
                          <w:bCs/>
                        </w:rPr>
                        <w:t>rs</w:t>
                      </w:r>
                      <w:r w:rsidRPr="00917D3D">
                        <w:t xml:space="preserve"> = stmt.executeQuery(query);</w:t>
                      </w:r>
                    </w:p>
                    <w:p w14:paraId="6F2DF7CB" w14:textId="77777777" w:rsidR="00F44A55" w:rsidRPr="00917D3D" w:rsidRDefault="00F44A55" w:rsidP="00F44A55">
                      <w:r w:rsidRPr="00917D3D">
                        <w:t xml:space="preserve">    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while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(</w:t>
                      </w:r>
                      <w:r w:rsidRPr="00917D3D">
                        <w:rPr>
                          <w:b/>
                          <w:bCs/>
                        </w:rPr>
                        <w:t>rs</w:t>
                      </w:r>
                      <w:r w:rsidRPr="00917D3D">
                        <w:t>.next()) {</w:t>
                      </w:r>
                    </w:p>
                    <w:p w14:paraId="51882C1E" w14:textId="77777777" w:rsidR="00F44A55" w:rsidRPr="00917D3D" w:rsidRDefault="00F44A55" w:rsidP="00F44A55">
                      <w:r w:rsidRPr="00917D3D">
                        <w:t xml:space="preserve">                System.</w:t>
                      </w:r>
                      <w:r w:rsidRPr="00917D3D">
                        <w:rPr>
                          <w:b/>
                          <w:bCs/>
                          <w:i/>
                          <w:iCs/>
                        </w:rPr>
                        <w:t>out</w:t>
                      </w:r>
                      <w:r w:rsidRPr="00917D3D">
                        <w:t>.println(rs.getString(</w:t>
                      </w:r>
                      <w:r>
                        <w:t>1</w:t>
                      </w:r>
                      <w:r w:rsidRPr="00917D3D">
                        <w:t>)+ "," + rs.getString(</w:t>
                      </w:r>
                      <w:r>
                        <w:t>“description”</w:t>
                      </w:r>
                      <w:r w:rsidRPr="00917D3D">
                        <w:t>));</w:t>
                      </w:r>
                    </w:p>
                    <w:p w14:paraId="70116106" w14:textId="77777777" w:rsidR="00F44A55" w:rsidRPr="00917D3D" w:rsidRDefault="00F44A55" w:rsidP="00F44A55">
                      <w:r w:rsidRPr="00917D3D">
                        <w:t xml:space="preserve">            }</w:t>
                      </w:r>
                    </w:p>
                    <w:p w14:paraId="65C4131F" w14:textId="77777777" w:rsidR="00F44A55" w:rsidRPr="00917D3D" w:rsidRDefault="00F44A55" w:rsidP="00F44A55">
                      <w:r w:rsidRPr="00917D3D">
                        <w:t xml:space="preserve">        } </w:t>
                      </w:r>
                      <w:r w:rsidRPr="00917D3D">
                        <w:rPr>
                          <w:b/>
                          <w:bCs/>
                        </w:rPr>
                        <w:t>catch</w:t>
                      </w:r>
                      <w:r w:rsidRPr="00917D3D">
                        <w:t xml:space="preserve"> (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Exception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e) {</w:t>
                      </w:r>
                    </w:p>
                    <w:p w14:paraId="2E1E747D" w14:textId="77777777" w:rsidR="00F44A55" w:rsidRPr="00917D3D" w:rsidRDefault="00F44A55" w:rsidP="00F44A55">
                      <w:r w:rsidRPr="00917D3D">
                        <w:t xml:space="preserve">            e.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printStackTrace</w:t>
                      </w:r>
                      <w:r w:rsidRPr="00917D3D">
                        <w:t>();</w:t>
                      </w:r>
                    </w:p>
                    <w:p w14:paraId="6167AC49" w14:textId="77777777" w:rsidR="00F44A55" w:rsidRPr="00917D3D" w:rsidRDefault="00F44A55" w:rsidP="00F44A55">
                      <w:r w:rsidRPr="00917D3D">
                        <w:t xml:space="preserve">        }</w:t>
                      </w:r>
                    </w:p>
                    <w:p w14:paraId="6149544B" w14:textId="77777777" w:rsidR="00F44A55" w:rsidRPr="00917D3D" w:rsidRDefault="00F44A55" w:rsidP="00F44A55">
                      <w:r w:rsidRPr="00917D3D">
                        <w:t xml:space="preserve">    }</w:t>
                      </w:r>
                    </w:p>
                    <w:p w14:paraId="2ED9C11D" w14:textId="4043AFAD" w:rsidR="00F44A55" w:rsidRDefault="00F44A55" w:rsidP="00F44A55">
                      <w:r w:rsidRPr="00917D3D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2958441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5CEF7B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CBC85A3" w14:textId="77777777" w:rsidR="00107AF8" w:rsidRDefault="00107AF8" w:rsidP="00F44A55">
      <w:pPr>
        <w:keepNext/>
        <w:keepLines/>
        <w:spacing w:before="0" w:after="200" w:line="276" w:lineRule="auto"/>
        <w:contextualSpacing/>
      </w:pPr>
    </w:p>
    <w:p w14:paraId="200268F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780E5C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6FAEEC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3A76E6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943805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DA0884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29864AD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B5B481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7E9955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711FAAD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7CA85C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F7C0A3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4A0229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E5CC3F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7D5C566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F02B385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5ADCA8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73ECB3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F07160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DE61AC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F9F5D9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FD7A8A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F6DED4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7358CA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C608DF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F32631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B11467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0C8675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33266D4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F9F9925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8C3213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0DF2AA7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C742E6B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025B256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CE0F28A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4CFA3768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6039F07C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06869A84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44F62840" w14:textId="0F2E8442" w:rsidR="00F44A55" w:rsidRDefault="00F44A55" w:rsidP="00107AF8">
      <w:pPr>
        <w:pStyle w:val="Numberlist"/>
      </w:pPr>
      <w:r>
        <w:lastRenderedPageBreak/>
        <w:t>Run your code to see it working by pressing Ctrl-F11</w:t>
      </w:r>
      <w:r w:rsidR="00CF1CBF">
        <w:t>.</w:t>
      </w:r>
    </w:p>
    <w:p w14:paraId="2A1FB0AC" w14:textId="77777777" w:rsidR="006D5F5A" w:rsidRDefault="006D5F5A" w:rsidP="006D5F5A">
      <w:pPr>
        <w:pStyle w:val="Numberlist"/>
        <w:numPr>
          <w:ilvl w:val="0"/>
          <w:numId w:val="0"/>
        </w:numPr>
        <w:ind w:left="851"/>
      </w:pPr>
    </w:p>
    <w:p w14:paraId="3272F665" w14:textId="4F716A23" w:rsidR="00F44A55" w:rsidRDefault="00F44A55" w:rsidP="00107AF8">
      <w:pPr>
        <w:pStyle w:val="Heading2"/>
      </w:pPr>
      <w:r>
        <w:t>Try more SQL queries</w:t>
      </w:r>
    </w:p>
    <w:p w14:paraId="1EFA0316" w14:textId="77777777" w:rsidR="00F44A55" w:rsidRPr="00CF1CBF" w:rsidRDefault="00F44A55" w:rsidP="00CF1CBF">
      <w:pPr>
        <w:pStyle w:val="Numberlist"/>
        <w:numPr>
          <w:ilvl w:val="0"/>
          <w:numId w:val="26"/>
        </w:numPr>
        <w:rPr>
          <w:rFonts w:ascii="Consolas" w:hAnsi="Consolas" w:cs="Consolas"/>
          <w:color w:val="000000"/>
          <w:sz w:val="19"/>
          <w:szCs w:val="19"/>
        </w:rPr>
      </w:pPr>
      <w:r>
        <w:t>Try these SQL statements in your code to see how they work:</w:t>
      </w:r>
      <w:r>
        <w:br/>
      </w:r>
      <w:r w:rsidRPr="00CF1CBF">
        <w:rPr>
          <w:rFonts w:ascii="Consolas" w:hAnsi="Consolas" w:cs="Consolas"/>
          <w:color w:val="0000FF"/>
          <w:sz w:val="19"/>
          <w:szCs w:val="19"/>
        </w:rPr>
        <w:t>SELECT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emp_no</w:t>
      </w:r>
      <w:r w:rsidRPr="00CF1CBF">
        <w:rPr>
          <w:rFonts w:ascii="Consolas" w:hAnsi="Consolas" w:cs="Consolas"/>
          <w:color w:val="808080"/>
          <w:sz w:val="19"/>
          <w:szCs w:val="19"/>
        </w:rPr>
        <w:t>,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1CBF">
        <w:rPr>
          <w:rFonts w:ascii="Consolas" w:hAnsi="Consolas" w:cs="Consolas"/>
          <w:color w:val="0000FF"/>
          <w:sz w:val="19"/>
          <w:szCs w:val="19"/>
        </w:rPr>
        <w:t>description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1CBF">
        <w:rPr>
          <w:rFonts w:ascii="Consolas" w:hAnsi="Consolas" w:cs="Consolas"/>
          <w:color w:val="0000FF"/>
          <w:sz w:val="19"/>
          <w:szCs w:val="19"/>
        </w:rPr>
        <w:t>FROM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sale </w:t>
      </w:r>
      <w:r w:rsidRPr="00CF1CBF">
        <w:rPr>
          <w:rFonts w:ascii="Consolas" w:hAnsi="Consolas" w:cs="Consolas"/>
          <w:color w:val="0000FF"/>
          <w:sz w:val="19"/>
          <w:szCs w:val="19"/>
        </w:rPr>
        <w:t>WHERE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emp_no </w:t>
      </w:r>
      <w:r w:rsidRPr="00CF1CBF">
        <w:rPr>
          <w:rFonts w:ascii="Consolas" w:hAnsi="Consolas" w:cs="Consolas"/>
          <w:color w:val="808080"/>
          <w:sz w:val="19"/>
          <w:szCs w:val="19"/>
        </w:rPr>
        <w:t>=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60</w:t>
      </w:r>
    </w:p>
    <w:p w14:paraId="7855132B" w14:textId="77777777" w:rsidR="00F44A55" w:rsidRDefault="00F44A55" w:rsidP="00107AF8">
      <w:pPr>
        <w:pStyle w:val="Numberlist"/>
        <w:numPr>
          <w:ilvl w:val="0"/>
          <w:numId w:val="0"/>
        </w:numPr>
        <w:ind w:left="851"/>
        <w:rPr>
          <w:rFonts w:ascii="Consolas" w:hAnsi="Consolas" w:cs="Consolas"/>
          <w:color w:val="000000"/>
          <w:sz w:val="19"/>
          <w:szCs w:val="19"/>
        </w:rPr>
      </w:pPr>
    </w:p>
    <w:p w14:paraId="72CD50F4" w14:textId="77777777" w:rsidR="00F44A55" w:rsidRPr="003365FF" w:rsidRDefault="00F44A55" w:rsidP="00107AF8">
      <w:pPr>
        <w:pStyle w:val="Numberlist"/>
        <w:numPr>
          <w:ilvl w:val="0"/>
          <w:numId w:val="0"/>
        </w:numPr>
        <w:ind w:left="851"/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emp_no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emp_no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</w:p>
    <w:p w14:paraId="49A7960E" w14:textId="77777777" w:rsidR="00F44A55" w:rsidRPr="003365FF" w:rsidRDefault="00F44A55" w:rsidP="00107AF8">
      <w:pPr>
        <w:pStyle w:val="Numberlist"/>
        <w:numPr>
          <w:ilvl w:val="0"/>
          <w:numId w:val="0"/>
        </w:numPr>
        <w:ind w:left="851"/>
      </w:pPr>
    </w:p>
    <w:p w14:paraId="3D3462D7" w14:textId="6C198894" w:rsidR="00F44A55" w:rsidRPr="003443B9" w:rsidRDefault="00F44A55" w:rsidP="00107AF8">
      <w:pPr>
        <w:pStyle w:val="Numberlist"/>
        <w:rPr>
          <w:rFonts w:ascii="Courier New" w:eastAsia="Times New Roman" w:hAnsi="Courier New" w:cs="Courier New"/>
          <w:color w:val="000000"/>
        </w:rPr>
      </w:pPr>
      <w:r>
        <w:t xml:space="preserve">Try using the </w:t>
      </w:r>
      <w:r w:rsidRPr="003443B9">
        <w:rPr>
          <w:b/>
          <w:bCs/>
        </w:rPr>
        <w:t>StringBuilder</w:t>
      </w:r>
      <w:r>
        <w:t xml:space="preserve"> class</w:t>
      </w:r>
      <w:r w:rsidR="00CF1CBF">
        <w:t>:</w:t>
      </w:r>
      <w:r>
        <w:br/>
      </w:r>
      <w:r w:rsidRPr="003443B9">
        <w:rPr>
          <w:rFonts w:ascii="Courier New" w:eastAsia="Times New Roman" w:hAnsi="Courier New" w:cs="Courier New"/>
          <w:b/>
          <w:bCs/>
          <w:color w:val="7F0055"/>
        </w:rPr>
        <w:t>class</w:t>
      </w:r>
      <w:r w:rsidRPr="003443B9">
        <w:rPr>
          <w:rFonts w:ascii="Courier New" w:eastAsia="Times New Roman" w:hAnsi="Courier New" w:cs="Courier New"/>
          <w:color w:val="000000"/>
        </w:rPr>
        <w:t xml:space="preserve"> MSSQLExample {</w:t>
      </w:r>
    </w:p>
    <w:p w14:paraId="1DC09E16" w14:textId="7A3CE2A2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public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void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read() {</w:t>
      </w:r>
    </w:p>
    <w:p w14:paraId="017D6C8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3B8B21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"jdbc:sqlserver://localhost\\SQLEXPRESS:1433;databaseName=qastore;encrypt=true;trustServerCertificate=true;user=bob2;password=password123"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1F95B1D2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4CD37578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StringBuilder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new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StringBuilder() ;</w:t>
      </w:r>
    </w:p>
    <w:p w14:paraId="674E4E9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228DF9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try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(Connection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DriverManager.</w:t>
      </w:r>
      <w:r w:rsidRPr="003443B9">
        <w:rPr>
          <w:rFonts w:ascii="Courier New" w:eastAsia="Times New Roman" w:hAnsi="Courier New" w:cs="Courier New"/>
          <w:i/>
          <w:iCs/>
          <w:color w:val="000000"/>
          <w:lang w:eastAsia="en-GB"/>
        </w:rPr>
        <w:t>getConnection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//, user, password);</w:t>
      </w:r>
    </w:p>
    <w:p w14:paraId="3515EE82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 Statement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.createStatement()) {</w:t>
      </w:r>
    </w:p>
    <w:p w14:paraId="256BBE7B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3177329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"SELECT * FROM company where county='London'"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44DC0C97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ResultSet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</w:t>
      </w:r>
      <w:r w:rsidRPr="003443B9">
        <w:rPr>
          <w:rFonts w:ascii="Courier New" w:eastAsia="Times New Roman" w:hAnsi="Courier New" w:cs="Courier New"/>
          <w:color w:val="000000"/>
          <w:shd w:val="clear" w:color="auto" w:fill="D4D4D4"/>
          <w:lang w:eastAsia="en-GB"/>
        </w:rPr>
        <w:t>executeQuery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);</w:t>
      </w:r>
    </w:p>
    <w:p w14:paraId="48DBD8DE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</w:p>
    <w:p w14:paraId="351B989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while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.next()) {</w:t>
      </w:r>
    </w:p>
    <w:p w14:paraId="7EB9877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.getInt(1);</w:t>
      </w:r>
    </w:p>
    <w:p w14:paraId="2E8E92F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  <w:t xml:space="preserve">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name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.getString(2);</w:t>
      </w:r>
    </w:p>
    <w:p w14:paraId="2EA899CC" w14:textId="77777777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    </w:t>
      </w:r>
      <w:r>
        <w:tab/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out</w:t>
      </w:r>
      <w:r w:rsidRPr="4149B943">
        <w:rPr>
          <w:rFonts w:ascii="Courier New" w:eastAsia="Times New Roman" w:hAnsi="Courier New" w:cs="Courier New"/>
          <w:lang w:val="en-US" w:eastAsia="en-GB"/>
        </w:rPr>
        <w:t>.append(String.</w:t>
      </w:r>
      <w:r w:rsidRPr="4149B943">
        <w:rPr>
          <w:rFonts w:ascii="Courier New" w:eastAsia="Times New Roman" w:hAnsi="Courier New" w:cs="Courier New"/>
          <w:i/>
          <w:iCs/>
          <w:lang w:val="en-US" w:eastAsia="en-GB"/>
        </w:rPr>
        <w:t>format</w:t>
      </w:r>
      <w:r w:rsidRPr="4149B943">
        <w:rPr>
          <w:rFonts w:ascii="Courier New" w:eastAsia="Times New Roman" w:hAnsi="Courier New" w:cs="Courier New"/>
          <w:lang w:val="en-US" w:eastAsia="en-GB"/>
        </w:rPr>
        <w:t>(</w:t>
      </w:r>
      <w:r w:rsidRPr="4149B943">
        <w:rPr>
          <w:rFonts w:ascii="Courier New" w:eastAsia="Times New Roman" w:hAnsi="Courier New" w:cs="Courier New"/>
          <w:color w:val="2A00FF"/>
          <w:lang w:val="en-US" w:eastAsia="en-GB"/>
        </w:rPr>
        <w:t>"No: %-7d| Company name:%-25s|\n"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id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name</w:t>
      </w:r>
      <w:r w:rsidRPr="4149B943">
        <w:rPr>
          <w:rFonts w:ascii="Courier New" w:eastAsia="Times New Roman" w:hAnsi="Courier New" w:cs="Courier New"/>
          <w:lang w:val="en-US" w:eastAsia="en-GB"/>
        </w:rPr>
        <w:t>) );</w:t>
      </w:r>
    </w:p>
    <w:p w14:paraId="1520E3F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}</w:t>
      </w:r>
    </w:p>
    <w:p w14:paraId="29D5CE0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catch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(Exception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 {</w:t>
      </w:r>
    </w:p>
    <w:p w14:paraId="0A4C9EF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.printStackTrace();</w:t>
      </w:r>
    </w:p>
    <w:p w14:paraId="387BD9E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</w:t>
      </w:r>
    </w:p>
    <w:p w14:paraId="0262464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0F2F252E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System.</w:t>
      </w:r>
      <w:r w:rsidRPr="003443B9">
        <w:rPr>
          <w:rFonts w:ascii="Courier New" w:eastAsia="Times New Roman" w:hAnsi="Courier New" w:cs="Courier New"/>
          <w:b/>
          <w:bCs/>
          <w:i/>
          <w:iCs/>
          <w:color w:val="0000C0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.println(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.toString());</w:t>
      </w:r>
    </w:p>
    <w:p w14:paraId="1EB2143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}</w:t>
      </w:r>
    </w:p>
    <w:p w14:paraId="30BDEC1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>}</w:t>
      </w:r>
    </w:p>
    <w:p w14:paraId="011779CA" w14:textId="77777777" w:rsidR="00F44A55" w:rsidRDefault="00F44A55" w:rsidP="00F44A55">
      <w:pPr>
        <w:pStyle w:val="ListParagraph"/>
        <w:keepNext/>
        <w:keepLines/>
        <w:widowControl/>
        <w:tabs>
          <w:tab w:val="clear" w:pos="862"/>
        </w:tabs>
        <w:spacing w:before="0" w:after="200" w:line="276" w:lineRule="auto"/>
        <w:ind w:left="1080" w:firstLine="0"/>
        <w:contextualSpacing/>
      </w:pPr>
    </w:p>
    <w:p w14:paraId="7CA7F3C6" w14:textId="77777777" w:rsidR="00F44A55" w:rsidRPr="003365FF" w:rsidRDefault="00F44A55" w:rsidP="00F44A55">
      <w:pPr>
        <w:pStyle w:val="ListParagraph"/>
        <w:rPr>
          <w:rFonts w:ascii="Consolas" w:hAnsi="Consolas" w:cs="Consolas"/>
          <w:b/>
          <w:bCs/>
          <w:color w:val="7F0055"/>
          <w:sz w:val="24"/>
          <w:szCs w:val="24"/>
        </w:rPr>
      </w:pPr>
    </w:p>
    <w:p w14:paraId="523FF861" w14:textId="77777777" w:rsidR="00F44A55" w:rsidRPr="005A23C8" w:rsidRDefault="00F44A55" w:rsidP="00F44A55"/>
    <w:p w14:paraId="1CA81F96" w14:textId="77777777" w:rsidR="00107AF8" w:rsidRDefault="00107AF8">
      <w:pPr>
        <w:spacing w:before="0" w:after="160" w:line="259" w:lineRule="auto"/>
        <w:rPr>
          <w:rFonts w:eastAsia="Times New Roman" w:cstheme="majorBidi"/>
          <w:b/>
          <w:bCs/>
          <w:sz w:val="32"/>
          <w:szCs w:val="32"/>
          <w:lang w:val="en-US"/>
        </w:rPr>
      </w:pPr>
      <w:r>
        <w:br w:type="page"/>
      </w:r>
    </w:p>
    <w:p w14:paraId="7B287395" w14:textId="233786C0" w:rsidR="00F44A55" w:rsidRDefault="00F44A55" w:rsidP="00107AF8">
      <w:pPr>
        <w:pStyle w:val="Heading2"/>
      </w:pPr>
      <w:r>
        <w:lastRenderedPageBreak/>
        <w:t xml:space="preserve">Create </w:t>
      </w:r>
      <w:r w:rsidR="001E27C6">
        <w:t>p</w:t>
      </w:r>
      <w:r>
        <w:t>arameterised queries</w:t>
      </w:r>
    </w:p>
    <w:p w14:paraId="59E70CDE" w14:textId="3139440D" w:rsidR="00F44A55" w:rsidRDefault="00F44A55" w:rsidP="00107AF8">
      <w:pPr>
        <w:rPr>
          <w:rFonts w:ascii="Consolas" w:hAnsi="Consolas" w:cs="Consolas"/>
          <w:color w:val="000000"/>
        </w:rPr>
      </w:pPr>
      <w:r w:rsidRPr="003443B9">
        <w:t>To safeguard your system against SQL Injection attacks and to ensure well-constructed SQL statements, always use parameteri</w:t>
      </w:r>
      <w:r>
        <w:t>s</w:t>
      </w:r>
      <w:r w:rsidRPr="003443B9">
        <w:t>ed queries. In the previous example, the value 'London' was directly inserted into the SQL string, which is not recommended. Instead, consider using the following parameteri</w:t>
      </w:r>
      <w:r w:rsidR="001E27C6">
        <w:t>s</w:t>
      </w:r>
      <w:r w:rsidRPr="003443B9">
        <w:t>ed approach for improved security and efficiency. This method is particularly helpful when working with multiple parameters. Please review and run the provided code.</w:t>
      </w:r>
      <w:r>
        <w:br/>
      </w:r>
    </w:p>
    <w:p w14:paraId="0FE596A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class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MSSQLExample {</w:t>
      </w:r>
    </w:p>
    <w:p w14:paraId="75D1AE7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public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void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read() {</w:t>
      </w:r>
    </w:p>
    <w:p w14:paraId="081E88E9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1677145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"jdbc:sqlserver://localhost\\SQLEXPRESS:1433;databaseName=qastore;encrypt=true;trustServerCertificate=true;user=bob2;password=password123"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7154CC5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5D30D57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StringBuilder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new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StringBuilder() ;</w:t>
      </w:r>
    </w:p>
    <w:p w14:paraId="357918CF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01B97EFE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try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(Connection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44975D1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>
        <w:rPr>
          <w:rFonts w:ascii="Courier New" w:eastAsia="Times New Roman" w:hAnsi="Courier New" w:cs="Courier New"/>
          <w:color w:val="000000"/>
          <w:lang w:eastAsia="en-GB"/>
        </w:rPr>
        <w:t xml:space="preserve">   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DriverManager.</w:t>
      </w:r>
      <w:r w:rsidRPr="003443B9">
        <w:rPr>
          <w:rFonts w:ascii="Courier New" w:eastAsia="Times New Roman" w:hAnsi="Courier New" w:cs="Courier New"/>
          <w:i/>
          <w:iCs/>
          <w:color w:val="000000"/>
          <w:lang w:eastAsia="en-GB"/>
        </w:rPr>
        <w:t>getConnection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</w:p>
    <w:p w14:paraId="5139BED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 Statement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.createStatement()) {</w:t>
      </w:r>
    </w:p>
    <w:p w14:paraId="2F5A84B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3EA20EB6" w14:textId="2EDFBABF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sql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"select company_no, company_name, post_code, county 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+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"from company WHERE county=? AND post_code like ?"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;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</w:p>
    <w:p w14:paraId="6A1B38BA" w14:textId="580C0681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PreparedStatement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ps</w:t>
      </w:r>
      <w:r w:rsidRPr="4149B943">
        <w:rPr>
          <w:rFonts w:ascii="Courier New" w:eastAsia="Times New Roman" w:hAnsi="Courier New" w:cs="Courier New"/>
          <w:lang w:val="en-US" w:eastAsia="en-GB"/>
        </w:rPr>
        <w:t xml:space="preserve"> =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conn</w:t>
      </w:r>
      <w:r w:rsidRPr="4149B943">
        <w:rPr>
          <w:rFonts w:ascii="Courier New" w:eastAsia="Times New Roman" w:hAnsi="Courier New" w:cs="Courier New"/>
          <w:lang w:val="en-US" w:eastAsia="en-GB"/>
        </w:rPr>
        <w:t>.prepareStatement(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sql</w:t>
      </w:r>
      <w:r w:rsidRPr="4149B943">
        <w:rPr>
          <w:rFonts w:ascii="Courier New" w:eastAsia="Times New Roman" w:hAnsi="Courier New" w:cs="Courier New"/>
          <w:lang w:val="en-US" w:eastAsia="en-GB"/>
        </w:rPr>
        <w:t>) ;</w:t>
      </w:r>
    </w:p>
    <w:p w14:paraId="315C24E4" w14:textId="606269E3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.setString(1,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"London"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 the first ?     (city)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ab/>
      </w:r>
    </w:p>
    <w:p w14:paraId="37001931" w14:textId="3A85204D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.setString(2,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"N%"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);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 second ?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ab/>
        <w:t xml:space="preserve"> (contactName)</w:t>
      </w:r>
    </w:p>
    <w:p w14:paraId="19D348E4" w14:textId="2D58CECE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59A00F5E" w14:textId="43027A98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ResultSet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.executeQuery();</w:t>
      </w:r>
    </w:p>
    <w:p w14:paraId="6C7A805B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</w:p>
    <w:p w14:paraId="329B22E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while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.next()) {</w:t>
      </w:r>
    </w:p>
    <w:p w14:paraId="049633D0" w14:textId="5125F72E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</w:t>
      </w:r>
      <w:r w:rsidRPr="003443B9">
        <w:rPr>
          <w:rFonts w:ascii="Courier New" w:eastAsia="Times New Roman" w:hAnsi="Courier New" w:cs="Courier New"/>
          <w:color w:val="000000"/>
          <w:shd w:val="clear" w:color="auto" w:fill="D4D4D4"/>
          <w:lang w:eastAsia="en-GB"/>
        </w:rPr>
        <w:t>getInt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(1);</w:t>
      </w:r>
    </w:p>
    <w:p w14:paraId="114E61C5" w14:textId="38887102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name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.getString(2);</w:t>
      </w:r>
    </w:p>
    <w:p w14:paraId="070986AE" w14:textId="656436A3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   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out</w:t>
      </w:r>
      <w:r w:rsidRPr="4149B943">
        <w:rPr>
          <w:rFonts w:ascii="Courier New" w:eastAsia="Times New Roman" w:hAnsi="Courier New" w:cs="Courier New"/>
          <w:lang w:val="en-US" w:eastAsia="en-GB"/>
        </w:rPr>
        <w:t>.append(String.</w:t>
      </w:r>
      <w:r w:rsidRPr="4149B943">
        <w:rPr>
          <w:rFonts w:ascii="Courier New" w:eastAsia="Times New Roman" w:hAnsi="Courier New" w:cs="Courier New"/>
          <w:i/>
          <w:iCs/>
          <w:lang w:val="en-US" w:eastAsia="en-GB"/>
        </w:rPr>
        <w:t>format</w:t>
      </w:r>
      <w:r w:rsidRPr="4149B943">
        <w:rPr>
          <w:rFonts w:ascii="Courier New" w:eastAsia="Times New Roman" w:hAnsi="Courier New" w:cs="Courier New"/>
          <w:lang w:val="en-US" w:eastAsia="en-GB"/>
        </w:rPr>
        <w:t>(</w:t>
      </w:r>
      <w:r w:rsidRPr="4149B943">
        <w:rPr>
          <w:rFonts w:ascii="Courier New" w:eastAsia="Times New Roman" w:hAnsi="Courier New" w:cs="Courier New"/>
          <w:color w:val="2A00FF"/>
          <w:lang w:val="en-US" w:eastAsia="en-GB"/>
        </w:rPr>
        <w:t>"No: %-7d| Company name:%-25s|\n"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id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name</w:t>
      </w:r>
      <w:r w:rsidRPr="4149B943">
        <w:rPr>
          <w:rFonts w:ascii="Courier New" w:eastAsia="Times New Roman" w:hAnsi="Courier New" w:cs="Courier New"/>
          <w:lang w:val="en-US" w:eastAsia="en-GB"/>
        </w:rPr>
        <w:t>) );</w:t>
      </w:r>
    </w:p>
    <w:p w14:paraId="138078F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}</w:t>
      </w:r>
    </w:p>
    <w:p w14:paraId="42AD2E3D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catch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(Exception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 {</w:t>
      </w:r>
    </w:p>
    <w:p w14:paraId="08D3AED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.printStackTrace();</w:t>
      </w:r>
    </w:p>
    <w:p w14:paraId="3BE6DE99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</w:t>
      </w:r>
    </w:p>
    <w:p w14:paraId="22F6566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5F5E219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System.</w:t>
      </w:r>
      <w:r w:rsidRPr="003443B9">
        <w:rPr>
          <w:rFonts w:ascii="Courier New" w:eastAsia="Times New Roman" w:hAnsi="Courier New" w:cs="Courier New"/>
          <w:b/>
          <w:bCs/>
          <w:i/>
          <w:iCs/>
          <w:color w:val="0000C0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.println(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.toString());</w:t>
      </w:r>
    </w:p>
    <w:p w14:paraId="393C363D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}</w:t>
      </w:r>
    </w:p>
    <w:p w14:paraId="55F9907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>}</w:t>
      </w:r>
    </w:p>
    <w:p w14:paraId="421F1BDF" w14:textId="77777777" w:rsidR="00F44A55" w:rsidRPr="005707B7" w:rsidRDefault="00F44A55" w:rsidP="00107AF8">
      <w:pPr>
        <w:pStyle w:val="Heading2"/>
      </w:pPr>
      <w:r w:rsidRPr="005707B7">
        <w:lastRenderedPageBreak/>
        <w:t>More</w:t>
      </w:r>
      <w:r>
        <w:t xml:space="preserve"> challenges</w:t>
      </w:r>
      <w:r w:rsidRPr="005707B7">
        <w:t>!</w:t>
      </w:r>
    </w:p>
    <w:p w14:paraId="3E7D216A" w14:textId="7CF46403" w:rsidR="00F44A55" w:rsidRPr="002E141A" w:rsidRDefault="00F44A55" w:rsidP="00107AF8">
      <w:r w:rsidRPr="002E141A">
        <w:t>Now try inserting a new row into the</w:t>
      </w:r>
      <w:r>
        <w:rPr>
          <w:rFonts w:ascii="Consolas" w:hAnsi="Consolas"/>
        </w:rPr>
        <w:t xml:space="preserve"> </w:t>
      </w:r>
      <w:r w:rsidRPr="008A6704">
        <w:rPr>
          <w:rFonts w:ascii="Consolas" w:hAnsi="Consolas"/>
          <w:b/>
          <w:color w:val="2A00FF"/>
        </w:rPr>
        <w:t>customers</w:t>
      </w:r>
      <w:r>
        <w:rPr>
          <w:rFonts w:ascii="Consolas" w:hAnsi="Consolas"/>
        </w:rPr>
        <w:t xml:space="preserve"> </w:t>
      </w:r>
      <w:r w:rsidRPr="002E141A">
        <w:t>table</w:t>
      </w:r>
      <w:r w:rsidR="001E27C6">
        <w:t>.</w:t>
      </w:r>
    </w:p>
    <w:p w14:paraId="6177AC75" w14:textId="6E911690" w:rsidR="00F44A55" w:rsidRPr="002E141A" w:rsidRDefault="00F44A55" w:rsidP="00107AF8">
      <w:r w:rsidRPr="002E141A">
        <w:rPr>
          <w:b/>
        </w:rPr>
        <w:t>Hint:</w:t>
      </w:r>
      <w:r w:rsidRPr="002E141A">
        <w:t xml:space="preserve"> </w:t>
      </w:r>
      <w:r w:rsidR="001E27C6">
        <w:t>U</w:t>
      </w:r>
      <w:r w:rsidRPr="002E141A">
        <w:t>se the statement's</w:t>
      </w:r>
      <w:r>
        <w:rPr>
          <w:rFonts w:ascii="Consolas" w:hAnsi="Consolas"/>
        </w:rPr>
        <w:t xml:space="preserve"> </w:t>
      </w:r>
      <w:r w:rsidRPr="00B36252">
        <w:rPr>
          <w:rFonts w:ascii="Consolas" w:hAnsi="Consolas"/>
          <w:b/>
          <w:bCs/>
        </w:rPr>
        <w:t>executeUpdate</w:t>
      </w:r>
      <w:r>
        <w:rPr>
          <w:rFonts w:ascii="Consolas" w:hAnsi="Consolas"/>
          <w:b/>
          <w:bCs/>
        </w:rPr>
        <w:t xml:space="preserve">() </w:t>
      </w:r>
      <w:r w:rsidRPr="002E141A">
        <w:rPr>
          <w:bCs/>
        </w:rPr>
        <w:t>method</w:t>
      </w:r>
      <w:r w:rsidR="001E27C6">
        <w:rPr>
          <w:bCs/>
        </w:rPr>
        <w:t>.</w:t>
      </w:r>
    </w:p>
    <w:p w14:paraId="471FF33F" w14:textId="115C35AC" w:rsidR="00F44A55" w:rsidRPr="002E141A" w:rsidRDefault="00F44A55" w:rsidP="00107AF8">
      <w:r w:rsidRPr="002E141A">
        <w:t>Try to update the row which you just created</w:t>
      </w:r>
      <w:r w:rsidR="001E27C6">
        <w:t>.</w:t>
      </w:r>
      <w:r w:rsidRPr="002E141A">
        <w:t xml:space="preserve"> </w:t>
      </w:r>
    </w:p>
    <w:p w14:paraId="2FC3A38F" w14:textId="77777777" w:rsidR="00F44A55" w:rsidRPr="002E141A" w:rsidRDefault="00F44A55" w:rsidP="00107AF8">
      <w:pPr>
        <w:rPr>
          <w:sz w:val="20"/>
        </w:rPr>
      </w:pPr>
      <w:r w:rsidRPr="002E141A">
        <w:t>See if you can delete a row.</w:t>
      </w:r>
    </w:p>
    <w:p w14:paraId="7F667F76" w14:textId="77777777" w:rsidR="00F44A55" w:rsidRPr="00107AF8" w:rsidRDefault="00F44A55" w:rsidP="00107AF8">
      <w:pPr>
        <w:rPr>
          <w:bCs/>
        </w:rPr>
      </w:pPr>
      <w:r>
        <w:rPr>
          <w:b/>
        </w:rPr>
        <w:br/>
      </w:r>
      <w:r w:rsidRPr="00107AF8">
        <w:rPr>
          <w:bCs/>
        </w:rPr>
        <w:t>** End **</w:t>
      </w:r>
    </w:p>
    <w:p w14:paraId="1A34BBE5" w14:textId="77777777" w:rsidR="00F44A55" w:rsidRDefault="00F44A55" w:rsidP="00107AF8">
      <w:r>
        <w:br w:type="page"/>
      </w:r>
    </w:p>
    <w:p w14:paraId="444C8378" w14:textId="3232513C" w:rsidR="008205A0" w:rsidRPr="003734EB" w:rsidRDefault="008205A0" w:rsidP="00486297">
      <w:pPr>
        <w:rPr>
          <w:b/>
        </w:rPr>
      </w:pPr>
    </w:p>
    <w:p w14:paraId="0E4F57EF" w14:textId="0F194A89" w:rsidR="008205A0" w:rsidRDefault="008205A0">
      <w:pPr>
        <w:spacing w:before="0" w:after="160" w:line="259" w:lineRule="auto"/>
      </w:pP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40"/>
      <w:headerReference w:type="first" r:id="rId41"/>
      <w:footerReference w:type="first" r:id="rId42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CAF7" w14:textId="77777777" w:rsidR="007175AD" w:rsidRDefault="007175AD" w:rsidP="007F513E">
      <w:r>
        <w:separator/>
      </w:r>
    </w:p>
    <w:p w14:paraId="65522CE9" w14:textId="77777777" w:rsidR="007175AD" w:rsidRDefault="007175AD"/>
    <w:p w14:paraId="1C91D5EA" w14:textId="77777777" w:rsidR="007175AD" w:rsidRDefault="007175AD"/>
  </w:endnote>
  <w:endnote w:type="continuationSeparator" w:id="0">
    <w:p w14:paraId="1A8E86F7" w14:textId="77777777" w:rsidR="007175AD" w:rsidRDefault="007175AD" w:rsidP="007F513E">
      <w:r>
        <w:continuationSeparator/>
      </w:r>
    </w:p>
    <w:p w14:paraId="68DC7803" w14:textId="77777777" w:rsidR="007175AD" w:rsidRDefault="007175AD"/>
    <w:p w14:paraId="6CF4F376" w14:textId="77777777" w:rsidR="007175AD" w:rsidRDefault="007175AD"/>
  </w:endnote>
  <w:endnote w:type="continuationNotice" w:id="1">
    <w:p w14:paraId="340E4088" w14:textId="77777777" w:rsidR="007175AD" w:rsidRDefault="007175A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B483FAA2-8839-4C96-9CFA-CB6119F94368}"/>
    <w:embedBold r:id="rId2" w:fontKey="{FC2E4012-4568-4085-A998-0BDC46EB4839}"/>
    <w:embedItalic r:id="rId3" w:fontKey="{027C6F06-E765-4118-9FDD-257C285C2E33}"/>
    <w:embedBoldItalic r:id="rId4" w:fontKey="{6C362F1C-E958-4E9C-A56E-83D386E2E8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8B9686E8-BBCC-4A53-B2F9-0BED61980CA1}"/>
    <w:embedBold r:id="rId6" w:fontKey="{112D9E10-9E0B-4541-8D0B-4B4AC07170F0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7" w:fontKey="{9065A16C-0DBD-42AF-9368-DADCB731CB4C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8" w:fontKey="{3C92210E-C9DB-4437-A148-87F6FE168387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9" w:fontKey="{FC470798-85B2-40C9-9169-1A05B999E2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0" w:fontKey="{02644BED-27B4-4940-A3A7-7CE5C9BF207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4C18A1EA-D80D-4364-94E9-E3115A6E2D81}"/>
    <w:embedBold r:id="rId12" w:fontKey="{78522412-9051-4F4C-8747-D646128E30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E4F7F" w14:textId="77777777" w:rsidR="007175AD" w:rsidRDefault="007175AD" w:rsidP="007F513E">
      <w:r>
        <w:separator/>
      </w:r>
    </w:p>
    <w:p w14:paraId="44CC9AAC" w14:textId="77777777" w:rsidR="007175AD" w:rsidRDefault="007175AD"/>
    <w:p w14:paraId="785682A9" w14:textId="77777777" w:rsidR="007175AD" w:rsidRDefault="007175AD"/>
  </w:footnote>
  <w:footnote w:type="continuationSeparator" w:id="0">
    <w:p w14:paraId="7F4543F7" w14:textId="77777777" w:rsidR="007175AD" w:rsidRDefault="007175AD" w:rsidP="007F513E">
      <w:r>
        <w:continuationSeparator/>
      </w:r>
    </w:p>
    <w:p w14:paraId="1F4D54B7" w14:textId="77777777" w:rsidR="007175AD" w:rsidRDefault="007175AD"/>
    <w:p w14:paraId="74B7BF3A" w14:textId="77777777" w:rsidR="007175AD" w:rsidRDefault="007175AD"/>
  </w:footnote>
  <w:footnote w:type="continuationNotice" w:id="1">
    <w:p w14:paraId="76F9B996" w14:textId="77777777" w:rsidR="007175AD" w:rsidRDefault="007175A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EF2F2B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F44A55"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EF2F2B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F44A55">
                      <w:t>3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9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F4E66"/>
    <w:multiLevelType w:val="hybridMultilevel"/>
    <w:tmpl w:val="4FCEEF6E"/>
    <w:lvl w:ilvl="0" w:tplc="EA881054">
      <w:start w:val="1"/>
      <w:numFmt w:val="decimal"/>
      <w:lvlText w:val="%1-"/>
      <w:lvlJc w:val="left"/>
      <w:pPr>
        <w:ind w:left="1080" w:hanging="360"/>
      </w:pPr>
      <w:rPr>
        <w:rFonts w:ascii="Montserrat Light" w:hAnsi="Montserrat Light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8"/>
  </w:num>
  <w:num w:numId="2" w16cid:durableId="37897106">
    <w:abstractNumId w:val="1"/>
  </w:num>
  <w:num w:numId="3" w16cid:durableId="1509756976">
    <w:abstractNumId w:val="15"/>
  </w:num>
  <w:num w:numId="4" w16cid:durableId="1589922319">
    <w:abstractNumId w:val="12"/>
  </w:num>
  <w:num w:numId="5" w16cid:durableId="1693529811">
    <w:abstractNumId w:val="19"/>
  </w:num>
  <w:num w:numId="6" w16cid:durableId="1663772690">
    <w:abstractNumId w:val="7"/>
  </w:num>
  <w:num w:numId="7" w16cid:durableId="112597264">
    <w:abstractNumId w:val="5"/>
  </w:num>
  <w:num w:numId="8" w16cid:durableId="714547675">
    <w:abstractNumId w:val="2"/>
  </w:num>
  <w:num w:numId="9" w16cid:durableId="1528326635">
    <w:abstractNumId w:val="13"/>
  </w:num>
  <w:num w:numId="10" w16cid:durableId="996686339">
    <w:abstractNumId w:val="16"/>
  </w:num>
  <w:num w:numId="11" w16cid:durableId="1759866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5"/>
    <w:lvlOverride w:ilvl="0">
      <w:startOverride w:val="1"/>
    </w:lvlOverride>
  </w:num>
  <w:num w:numId="13" w16cid:durableId="1388651693">
    <w:abstractNumId w:val="15"/>
    <w:lvlOverride w:ilvl="0">
      <w:startOverride w:val="1"/>
    </w:lvlOverride>
  </w:num>
  <w:num w:numId="14" w16cid:durableId="1290550148">
    <w:abstractNumId w:val="0"/>
  </w:num>
  <w:num w:numId="15" w16cid:durableId="1117408797">
    <w:abstractNumId w:val="18"/>
  </w:num>
  <w:num w:numId="16" w16cid:durableId="1844121152">
    <w:abstractNumId w:val="6"/>
  </w:num>
  <w:num w:numId="17" w16cid:durableId="790782145">
    <w:abstractNumId w:val="9"/>
  </w:num>
  <w:num w:numId="18" w16cid:durableId="71464483">
    <w:abstractNumId w:val="4"/>
  </w:num>
  <w:num w:numId="19" w16cid:durableId="285813867">
    <w:abstractNumId w:val="17"/>
  </w:num>
  <w:num w:numId="20" w16cid:durableId="933900424">
    <w:abstractNumId w:val="11"/>
  </w:num>
  <w:num w:numId="21" w16cid:durableId="1905489813">
    <w:abstractNumId w:val="3"/>
  </w:num>
  <w:num w:numId="22" w16cid:durableId="1275405176">
    <w:abstractNumId w:val="10"/>
  </w:num>
  <w:num w:numId="23" w16cid:durableId="263654059">
    <w:abstractNumId w:val="15"/>
    <w:lvlOverride w:ilvl="0">
      <w:startOverride w:val="1"/>
    </w:lvlOverride>
  </w:num>
  <w:num w:numId="24" w16cid:durableId="103768380">
    <w:abstractNumId w:val="15"/>
    <w:lvlOverride w:ilvl="0">
      <w:startOverride w:val="1"/>
    </w:lvlOverride>
  </w:num>
  <w:num w:numId="25" w16cid:durableId="672805673">
    <w:abstractNumId w:val="15"/>
    <w:lvlOverride w:ilvl="0">
      <w:startOverride w:val="1"/>
    </w:lvlOverride>
  </w:num>
  <w:num w:numId="26" w16cid:durableId="1519388895">
    <w:abstractNumId w:val="1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2957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07AF8"/>
    <w:rsid w:val="00110F07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3E4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7C6"/>
    <w:rsid w:val="001E2910"/>
    <w:rsid w:val="001E3BCE"/>
    <w:rsid w:val="001E44F2"/>
    <w:rsid w:val="001E5525"/>
    <w:rsid w:val="00202329"/>
    <w:rsid w:val="0022574D"/>
    <w:rsid w:val="002260DA"/>
    <w:rsid w:val="00234670"/>
    <w:rsid w:val="00246732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444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13F2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3F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D4879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394"/>
    <w:rsid w:val="006A58A6"/>
    <w:rsid w:val="006A5BEC"/>
    <w:rsid w:val="006B0EFF"/>
    <w:rsid w:val="006B7965"/>
    <w:rsid w:val="006C0FEB"/>
    <w:rsid w:val="006C51BD"/>
    <w:rsid w:val="006D2FEC"/>
    <w:rsid w:val="006D3A01"/>
    <w:rsid w:val="006D5F5A"/>
    <w:rsid w:val="006D71DB"/>
    <w:rsid w:val="006F0267"/>
    <w:rsid w:val="006F0468"/>
    <w:rsid w:val="006F385F"/>
    <w:rsid w:val="00700570"/>
    <w:rsid w:val="007040AE"/>
    <w:rsid w:val="007175AD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560C"/>
    <w:rsid w:val="008C6142"/>
    <w:rsid w:val="008D140D"/>
    <w:rsid w:val="008D4504"/>
    <w:rsid w:val="008D7670"/>
    <w:rsid w:val="008E0AD5"/>
    <w:rsid w:val="008E316B"/>
    <w:rsid w:val="008F5350"/>
    <w:rsid w:val="00901E6B"/>
    <w:rsid w:val="00907EB2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B5693"/>
    <w:rsid w:val="009C1F0E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3FF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C72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CF1CB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56278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270D"/>
    <w:rsid w:val="00D83199"/>
    <w:rsid w:val="00D8439A"/>
    <w:rsid w:val="00D856D5"/>
    <w:rsid w:val="00D95E09"/>
    <w:rsid w:val="00D975A7"/>
    <w:rsid w:val="00DA57E5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278FB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44A55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E6E6A"/>
    <w:rsid w:val="00FF45E5"/>
    <w:rsid w:val="00FF6AA7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4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mvnrepository.com/" TargetMode="External"/><Relationship Id="rId38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58</TotalTime>
  <Pages>14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6450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Evans, Josie</cp:lastModifiedBy>
  <cp:revision>52</cp:revision>
  <cp:lastPrinted>2024-06-05T09:35:00Z</cp:lastPrinted>
  <dcterms:created xsi:type="dcterms:W3CDTF">2025-04-14T15:11:00Z</dcterms:created>
  <dcterms:modified xsi:type="dcterms:W3CDTF">2025-04-22T12:46:00Z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